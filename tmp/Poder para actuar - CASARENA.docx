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CDB87C" w14:textId="77777777" w:rsidR="00C30850" w:rsidRPr="00536519" w:rsidRDefault="00C30850" w:rsidP="00C30850">
      <w:pPr>
        <w:pStyle w:val="Sinespaciado"/>
        <w:ind w:left="708" w:hanging="708"/>
      </w:pPr>
      <w:r w:rsidRPr="00536519">
        <w:t>Señores</w:t>
      </w:r>
    </w:p>
    <w:p w14:paraId="0F2B355B" w14:textId="420A24EE" w:rsidR="00C30850" w:rsidRPr="00AD30E8" w:rsidRDefault="00473B7D" w:rsidP="00C30850">
      <w:pPr>
        <w:pStyle w:val="Sinespaciado"/>
        <w:rPr>
          <w:rStyle w:val="Negrilla"/>
        </w:rPr>
      </w:pPr>
      <w:r w:rsidRPr="00AD30E8">
        <w:rPr>
          <w:rStyle w:val="Negrilla"/>
        </w:rPr>
        <w:t>SUPERINTENDENCIA DE INDUSTRIA Y COMERCIO</w:t>
      </w:r>
    </w:p>
    <w:p w14:paraId="07AAA267" w14:textId="535FBBDE" w:rsidR="00C30850" w:rsidRPr="00473B7D" w:rsidRDefault="00473B7D" w:rsidP="00C30850">
      <w:pPr>
        <w:pStyle w:val="Sinespaciado"/>
      </w:pPr>
      <w:r w:rsidRPr="00473B7D">
        <w:rPr>
          <w:rStyle w:val="Negrilla"/>
        </w:rPr>
        <w:t xml:space="preserve">DIRECCIÓN DE </w:t>
      </w:r>
      <w:r w:rsidRPr="00473B7D">
        <w:rPr>
          <w:b/>
          <w:bCs/>
        </w:rPr>
        <w:t>SIGNOS DISTINTIVOS</w:t>
      </w:r>
    </w:p>
    <w:p w14:paraId="382501B1" w14:textId="77777777" w:rsidR="00C30850" w:rsidRPr="00536519" w:rsidRDefault="00C30850" w:rsidP="00C30850">
      <w:pPr>
        <w:pStyle w:val="Sinespaciado"/>
      </w:pPr>
      <w:r w:rsidRPr="00536519">
        <w:t>E.S.D.</w:t>
      </w:r>
    </w:p>
    <w:p w14:paraId="1004F702" w14:textId="77777777" w:rsidR="00C30850" w:rsidRPr="009F1924" w:rsidRDefault="00C30850" w:rsidP="00C30850">
      <w:pPr>
        <w:rPr>
          <w:b/>
        </w:rPr>
      </w:pPr>
      <w:r w:rsidRPr="009F1924">
        <w:rPr>
          <w:b/>
        </w:rPr>
        <w:t>Referencia: Poder Especial</w:t>
      </w:r>
    </w:p>
    <w:p w14:paraId="2984C5B2" w14:textId="403CBD36" w:rsidR="00C30850" w:rsidRPr="00C30850" w:rsidRDefault="003D5383" w:rsidP="00C30850">
      <w:pPr>
        <w:rPr>
          <w:rFonts w:cstheme="minorHAnsi"/>
        </w:rPr>
      </w:pPr>
      <w:r>
        <w:rPr>
          <w:rFonts w:cstheme="minorHAnsi"/>
        </w:rPr>
        <w:t>Estimado</w:t>
      </w:r>
      <w:r w:rsidR="00C30850" w:rsidRPr="00C30850">
        <w:rPr>
          <w:rFonts w:cstheme="minorHAnsi"/>
        </w:rPr>
        <w:t>,</w:t>
      </w:r>
    </w:p>
    <w:p w14:paraId="65A0F974" w14:textId="574CB61A" w:rsidR="00473B7D" w:rsidRDefault="00816F19" w:rsidP="00473B7D">
      <w:pPr>
        <w:rPr>
          <w:rFonts w:cstheme="minorHAnsi"/>
        </w:rPr>
      </w:pPr>
      <w:sdt>
        <w:sdtPr>
          <w:rPr>
            <w:rFonts w:cstheme="minorHAnsi"/>
          </w:rPr>
          <w:alias w:val="Nombre"/>
          <w:tag w:val="Ingrese Nombre"/>
          <w:id w:val="942578158"/>
          <w:placeholder>
            <w:docPart w:val="02345AF60DCE4552976CED8CAFE8E82A"/>
          </w:placeholder>
          <w:showingPlcHdr/>
        </w:sdtPr>
        <w:sdtEndPr/>
        <w:sdtContent>
          <w:r w:rsidR="00473B7D" w:rsidRPr="00735871">
            <w:rPr>
              <w:rStyle w:val="Textodelmarcadordeposicin"/>
            </w:rPr>
            <w:t>Haga clic o pulse aquí para escribir texto.</w:t>
          </w:r>
        </w:sdtContent>
      </w:sdt>
      <w:r w:rsidR="00C30850" w:rsidRPr="00C30850">
        <w:rPr>
          <w:rFonts w:cstheme="minorHAnsi"/>
        </w:rPr>
        <w:t>, mayor de edad, domiciliado en</w:t>
      </w:r>
      <w:r w:rsidR="00473B7D">
        <w:rPr>
          <w:rFonts w:cstheme="minorHAnsi"/>
        </w:rPr>
        <w:t xml:space="preserve"> la ciudad de</w:t>
      </w:r>
      <w:r w:rsidR="00C30850" w:rsidRPr="00C30850">
        <w:rPr>
          <w:rFonts w:cstheme="minorHAnsi"/>
        </w:rPr>
        <w:t xml:space="preserve"> </w:t>
      </w:r>
      <w:sdt>
        <w:sdtPr>
          <w:rPr>
            <w:rFonts w:cstheme="minorHAnsi"/>
          </w:rPr>
          <w:alias w:val="Lugar de domicilio"/>
          <w:tag w:val="Domicilio"/>
          <w:id w:val="1474181223"/>
          <w:placeholder>
            <w:docPart w:val="02345AF60DCE4552976CED8CAFE8E82A"/>
          </w:placeholder>
        </w:sdtPr>
        <w:sdtEndPr/>
        <w:sdtContent>
          <w:proofErr w:type="spellStart"/>
          <w:r w:rsidR="00C30850" w:rsidRPr="00C30850">
            <w:rPr>
              <w:rFonts w:cstheme="minorHAnsi"/>
            </w:rPr>
            <w:t>Med</w:t>
          </w:r>
          <w:r w:rsidR="00473B7D">
            <w:rPr>
              <w:rFonts w:cstheme="minorHAnsi"/>
            </w:rPr>
            <w:t>oza</w:t>
          </w:r>
          <w:proofErr w:type="spellEnd"/>
          <w:r w:rsidR="00473B7D">
            <w:rPr>
              <w:rFonts w:cstheme="minorHAnsi"/>
            </w:rPr>
            <w:t xml:space="preserve"> - Argentina</w:t>
          </w:r>
        </w:sdtContent>
      </w:sdt>
      <w:r w:rsidR="00C30850" w:rsidRPr="00C30850">
        <w:rPr>
          <w:rFonts w:cstheme="minorHAnsi"/>
        </w:rPr>
        <w:t xml:space="preserve">, identificado con </w:t>
      </w:r>
      <w:sdt>
        <w:sdtPr>
          <w:rPr>
            <w:rFonts w:cstheme="minorHAnsi"/>
          </w:rPr>
          <w:alias w:val="Documento de identificación"/>
          <w:tag w:val="Documento"/>
          <w:id w:val="848453056"/>
          <w:placeholder>
            <w:docPart w:val="724313764E3A4264B66F2FE18D2D5DFE"/>
          </w:placeholder>
          <w:comboBox>
            <w:listItem w:value="Elija un elemento."/>
            <w:listItem w:displayText="Cédula de ciudadanía" w:value="Cédula de ciudadanía"/>
            <w:listItem w:displayText="Cédula de extranjería" w:value="Cédula de extranjería"/>
            <w:listItem w:displayText="Pasaporte" w:value="Pasaporte"/>
            <w:listItem w:displayText="DNI" w:value="DNI"/>
          </w:comboBox>
        </w:sdtPr>
        <w:sdtEndPr/>
        <w:sdtContent>
          <w:r w:rsidR="003D5383">
            <w:rPr>
              <w:rFonts w:cstheme="minorHAnsi"/>
            </w:rPr>
            <w:t>DNI</w:t>
          </w:r>
        </w:sdtContent>
      </w:sdt>
      <w:r w:rsidR="00C30850" w:rsidRPr="00C30850">
        <w:rPr>
          <w:rFonts w:cstheme="minorHAnsi"/>
        </w:rPr>
        <w:t xml:space="preserve"> </w:t>
      </w:r>
      <w:sdt>
        <w:sdtPr>
          <w:rPr>
            <w:rFonts w:cstheme="minorHAnsi"/>
          </w:rPr>
          <w:alias w:val="Número de documento"/>
          <w:tag w:val="Número de documento"/>
          <w:id w:val="-1140102612"/>
          <w:placeholder>
            <w:docPart w:val="02345AF60DCE4552976CED8CAFE8E82A"/>
          </w:placeholder>
        </w:sdtPr>
        <w:sdtEndPr/>
        <w:sdtContent>
          <w:sdt>
            <w:sdtPr>
              <w:alias w:val="Numero ID"/>
              <w:tag w:val="Numero ID"/>
              <w:id w:val="1341046806"/>
              <w:placeholder>
                <w:docPart w:val="E852E8E8ADD2483DB480ACFF28936D52"/>
              </w:placeholder>
              <w:showingPlcHdr/>
            </w:sdtPr>
            <w:sdtEndPr/>
            <w:sdtContent>
              <w:r w:rsidR="00473B7D" w:rsidRPr="00735871">
                <w:rPr>
                  <w:rStyle w:val="Textodelmarcadordeposicin"/>
                </w:rPr>
                <w:t>Haga clic o pulse aquí para escribir texto.</w:t>
              </w:r>
            </w:sdtContent>
          </w:sdt>
        </w:sdtContent>
      </w:sdt>
      <w:r w:rsidR="00C30850" w:rsidRPr="00C30850">
        <w:rPr>
          <w:rFonts w:cstheme="minorHAnsi"/>
        </w:rPr>
        <w:t xml:space="preserve">, obrando en </w:t>
      </w:r>
      <w:r w:rsidR="00C30850">
        <w:rPr>
          <w:rFonts w:cstheme="minorHAnsi"/>
        </w:rPr>
        <w:t xml:space="preserve">representación </w:t>
      </w:r>
      <w:r w:rsidR="00473B7D">
        <w:rPr>
          <w:rFonts w:cstheme="minorHAnsi"/>
        </w:rPr>
        <w:t xml:space="preserve">de la Sociedad Comercial </w:t>
      </w:r>
      <w:r w:rsidR="00473B7D" w:rsidRPr="00473B7D">
        <w:rPr>
          <w:rFonts w:cstheme="minorHAnsi"/>
        </w:rPr>
        <w:t>CASARENA BODEGAS Y VIÑEDOS S</w:t>
      </w:r>
      <w:r w:rsidR="00473B7D">
        <w:rPr>
          <w:rFonts w:cstheme="minorHAnsi"/>
        </w:rPr>
        <w:t>.</w:t>
      </w:r>
      <w:r w:rsidR="00473B7D" w:rsidRPr="00473B7D">
        <w:rPr>
          <w:rFonts w:cstheme="minorHAnsi"/>
        </w:rPr>
        <w:t>A</w:t>
      </w:r>
      <w:r w:rsidR="00473B7D">
        <w:rPr>
          <w:rFonts w:cstheme="minorHAnsi"/>
        </w:rPr>
        <w:t xml:space="preserve">, identificada con el CUIT </w:t>
      </w:r>
      <w:r w:rsidR="00473B7D" w:rsidRPr="00473B7D">
        <w:rPr>
          <w:rFonts w:cstheme="minorHAnsi"/>
        </w:rPr>
        <w:t>30701829898</w:t>
      </w:r>
      <w:r w:rsidR="00473B7D">
        <w:rPr>
          <w:rFonts w:cstheme="minorHAnsi"/>
        </w:rPr>
        <w:t xml:space="preserve"> </w:t>
      </w:r>
      <w:r w:rsidR="00473B7D" w:rsidRPr="00473B7D">
        <w:rPr>
          <w:rFonts w:cstheme="minorHAnsi"/>
        </w:rPr>
        <w:t xml:space="preserve">con domicilio principal en la ciudad de </w:t>
      </w:r>
      <w:r w:rsidR="00473B7D">
        <w:rPr>
          <w:rFonts w:cstheme="minorHAnsi"/>
        </w:rPr>
        <w:t>Mendoza -</w:t>
      </w:r>
      <w:r w:rsidR="00473B7D" w:rsidRPr="00473B7D">
        <w:rPr>
          <w:rFonts w:cstheme="minorHAnsi"/>
        </w:rPr>
        <w:t xml:space="preserve"> </w:t>
      </w:r>
      <w:r w:rsidR="00473B7D">
        <w:rPr>
          <w:rFonts w:cstheme="minorHAnsi"/>
        </w:rPr>
        <w:t>Argentina</w:t>
      </w:r>
      <w:r w:rsidR="00C30850" w:rsidRPr="00C30850">
        <w:rPr>
          <w:rFonts w:cstheme="minorHAnsi"/>
        </w:rPr>
        <w:t xml:space="preserve">, ante </w:t>
      </w:r>
      <w:r w:rsidR="00C30850">
        <w:rPr>
          <w:rFonts w:cstheme="minorHAnsi"/>
        </w:rPr>
        <w:t>u</w:t>
      </w:r>
      <w:r w:rsidR="00C30850" w:rsidRPr="00C30850">
        <w:rPr>
          <w:rFonts w:cstheme="minorHAnsi"/>
        </w:rPr>
        <w:t xml:space="preserve">sted, manifiesto que </w:t>
      </w:r>
      <w:r w:rsidR="00473B7D">
        <w:rPr>
          <w:rFonts w:cstheme="minorHAnsi"/>
          <w:b/>
        </w:rPr>
        <w:t>confiero poder, especial amplio y suficiente</w:t>
      </w:r>
      <w:r w:rsidR="00C30850" w:rsidRPr="00C30850">
        <w:rPr>
          <w:rFonts w:cstheme="minorHAnsi"/>
        </w:rPr>
        <w:t xml:space="preserve">, al Doctor </w:t>
      </w:r>
      <w:sdt>
        <w:sdtPr>
          <w:rPr>
            <w:rFonts w:cstheme="minorHAnsi"/>
          </w:rPr>
          <w:alias w:val="Nombre del Abogado"/>
          <w:tag w:val="Nombre del Abogado"/>
          <w:id w:val="-530582172"/>
          <w:placeholder>
            <w:docPart w:val="02345AF60DCE4552976CED8CAFE8E82A"/>
          </w:placeholder>
        </w:sdtPr>
        <w:sdtEndPr/>
        <w:sdtContent>
          <w:r w:rsidR="00C30850" w:rsidRPr="00C30850">
            <w:rPr>
              <w:rFonts w:cstheme="minorHAnsi"/>
              <w:b/>
            </w:rPr>
            <w:t>Oscar Daniel Gómez Padilla</w:t>
          </w:r>
        </w:sdtContent>
      </w:sdt>
      <w:r w:rsidR="00C30850" w:rsidRPr="00C30850">
        <w:rPr>
          <w:rFonts w:cstheme="minorHAnsi"/>
        </w:rPr>
        <w:t xml:space="preserve">, Abogado en ejercicio, mayor de edad, identificado con la cédula de ciudadanía </w:t>
      </w:r>
      <w:sdt>
        <w:sdtPr>
          <w:rPr>
            <w:rFonts w:cstheme="minorHAnsi"/>
          </w:rPr>
          <w:alias w:val="Número de cédula"/>
          <w:tag w:val="Número de cédula"/>
          <w:id w:val="86281248"/>
          <w:placeholder>
            <w:docPart w:val="02345AF60DCE4552976CED8CAFE8E82A"/>
          </w:placeholder>
        </w:sdtPr>
        <w:sdtEndPr/>
        <w:sdtContent>
          <w:r w:rsidR="00C30850" w:rsidRPr="00C30850">
            <w:rPr>
              <w:rFonts w:cstheme="minorHAnsi"/>
            </w:rPr>
            <w:t>71.315.664</w:t>
          </w:r>
        </w:sdtContent>
      </w:sdt>
      <w:r w:rsidR="00C30850" w:rsidRPr="00C30850">
        <w:rPr>
          <w:rFonts w:cstheme="minorHAnsi"/>
        </w:rPr>
        <w:t xml:space="preserve">, y portador de la Tarjeta de Profesional </w:t>
      </w:r>
      <w:sdt>
        <w:sdtPr>
          <w:rPr>
            <w:rFonts w:cstheme="minorHAnsi"/>
          </w:rPr>
          <w:alias w:val="Número de tarjeta profesiona"/>
          <w:tag w:val="Número de tarjeta profesiona"/>
          <w:id w:val="-1804609301"/>
          <w:placeholder>
            <w:docPart w:val="02345AF60DCE4552976CED8CAFE8E82A"/>
          </w:placeholder>
        </w:sdtPr>
        <w:sdtEndPr/>
        <w:sdtContent>
          <w:r w:rsidR="00C30850" w:rsidRPr="00C30850">
            <w:rPr>
              <w:rFonts w:cstheme="minorHAnsi"/>
            </w:rPr>
            <w:t>206.700</w:t>
          </w:r>
        </w:sdtContent>
      </w:sdt>
      <w:r w:rsidR="00C30850" w:rsidRPr="00C30850">
        <w:rPr>
          <w:rFonts w:cstheme="minorHAnsi"/>
        </w:rPr>
        <w:t xml:space="preserve"> del </w:t>
      </w:r>
      <w:sdt>
        <w:sdtPr>
          <w:rPr>
            <w:rFonts w:cstheme="minorHAnsi"/>
          </w:rPr>
          <w:alias w:val="Emisor tarjeta profesional"/>
          <w:tag w:val="Emisor tarjeta profesional"/>
          <w:id w:val="422609097"/>
          <w:placeholder>
            <w:docPart w:val="724313764E3A4264B66F2FE18D2D5DFE"/>
          </w:placeholder>
          <w:comboBox>
            <w:listItem w:value="Elija un elemento."/>
            <w:listItem w:displayText="Consejo Superior de la Judicatura" w:value="Consejo Superior de la Judicatura"/>
          </w:comboBox>
        </w:sdtPr>
        <w:sdtEndPr/>
        <w:sdtContent>
          <w:r w:rsidR="00C30850" w:rsidRPr="00C30850">
            <w:rPr>
              <w:rFonts w:cstheme="minorHAnsi"/>
            </w:rPr>
            <w:t>Consejo Superior de la Judicatura</w:t>
          </w:r>
        </w:sdtContent>
      </w:sdt>
      <w:r w:rsidR="00C30850" w:rsidRPr="00C30850">
        <w:rPr>
          <w:rFonts w:cstheme="minorHAnsi"/>
        </w:rPr>
        <w:t xml:space="preserve">, </w:t>
      </w:r>
      <w:r w:rsidR="00473B7D" w:rsidRPr="00473B7D">
        <w:rPr>
          <w:rFonts w:cstheme="minorHAnsi"/>
        </w:rPr>
        <w:t>para que</w:t>
      </w:r>
      <w:r w:rsidR="00473B7D">
        <w:rPr>
          <w:rFonts w:cstheme="minorHAnsi"/>
        </w:rPr>
        <w:t>, a nombre de este otorgante, tramite y lleve a terminación el proceso de registro de marca de los siguientes signos distintivos:</w:t>
      </w:r>
    </w:p>
    <w:p w14:paraId="1FF15B0E" w14:textId="258DE2B8" w:rsidR="00473B7D" w:rsidRPr="00473B7D" w:rsidRDefault="00473B7D" w:rsidP="003D5383">
      <w:pPr>
        <w:ind w:left="708"/>
      </w:pPr>
      <w:r w:rsidRPr="00473B7D">
        <w:t xml:space="preserve">Malbec </w:t>
      </w:r>
      <w:proofErr w:type="spellStart"/>
      <w:r w:rsidRPr="00473B7D">
        <w:t>Nation</w:t>
      </w:r>
      <w:proofErr w:type="spellEnd"/>
      <w:r w:rsidRPr="00473B7D">
        <w:t xml:space="preserve"> 2 Rosé</w:t>
      </w:r>
      <w:r w:rsidRPr="00473B7D">
        <w:t>, mixta (Clase 33)</w:t>
      </w:r>
    </w:p>
    <w:p w14:paraId="4C65AA61" w14:textId="07576350" w:rsidR="00473B7D" w:rsidRPr="003D5383" w:rsidRDefault="00473B7D" w:rsidP="003D5383">
      <w:pPr>
        <w:ind w:left="708"/>
      </w:pPr>
      <w:r w:rsidRPr="003D5383">
        <w:t xml:space="preserve">Malbec </w:t>
      </w:r>
      <w:proofErr w:type="spellStart"/>
      <w:r w:rsidRPr="003D5383">
        <w:t>Nation</w:t>
      </w:r>
      <w:proofErr w:type="spellEnd"/>
      <w:r w:rsidRPr="003D5383">
        <w:t xml:space="preserve"> 2</w:t>
      </w:r>
      <w:r w:rsidR="003D5383" w:rsidRPr="00473B7D">
        <w:t>, mixta (Clase 33)</w:t>
      </w:r>
    </w:p>
    <w:p w14:paraId="6859EB34" w14:textId="3E89ACA2" w:rsidR="00473B7D" w:rsidRDefault="00473B7D" w:rsidP="003D5383">
      <w:pPr>
        <w:ind w:left="708"/>
      </w:pPr>
      <w:r>
        <w:t xml:space="preserve">Malbec </w:t>
      </w:r>
      <w:proofErr w:type="spellStart"/>
      <w:r>
        <w:t>Nation</w:t>
      </w:r>
      <w:proofErr w:type="spellEnd"/>
      <w:r>
        <w:t xml:space="preserve"> 22</w:t>
      </w:r>
      <w:r w:rsidR="003D5383" w:rsidRPr="00473B7D">
        <w:t>, mixta (Clase 33)</w:t>
      </w:r>
    </w:p>
    <w:p w14:paraId="60F276B4" w14:textId="6CFE7BBF" w:rsidR="003D5383" w:rsidRDefault="003D5383" w:rsidP="00C30850">
      <w:r>
        <w:t>El</w:t>
      </w:r>
      <w:r w:rsidRPr="003D5383">
        <w:t xml:space="preserve"> apoderad</w:t>
      </w:r>
      <w:r>
        <w:t>o</w:t>
      </w:r>
      <w:r w:rsidRPr="003D5383">
        <w:t xml:space="preserve"> queda facultad</w:t>
      </w:r>
      <w:r>
        <w:t>o</w:t>
      </w:r>
      <w:r w:rsidRPr="003D5383">
        <w:t xml:space="preserve"> para recibir, cancelar, transigir, desistir, renovar, renunciar, sustituir, revocar, actualizar, modificar, elevar solicitudes, declaraciones, presentar y contestar oposiciones, interponer recursos, presentar actuaciones y afectaciones, y en general, actuar ante la Superintendencia de Industria y Comercio en todos los trámites relacionados con </w:t>
      </w:r>
      <w:r>
        <w:t xml:space="preserve">el registro de marca y los </w:t>
      </w:r>
      <w:r w:rsidRPr="003D5383">
        <w:t>relacionados con la protección, defensa y mantenimiento de los derechos solicitados</w:t>
      </w:r>
      <w:r>
        <w:t>.</w:t>
      </w:r>
    </w:p>
    <w:p w14:paraId="0D27E16B" w14:textId="77777777" w:rsidR="003D5383" w:rsidRDefault="003D5383" w:rsidP="00C30850"/>
    <w:p w14:paraId="619D6000" w14:textId="50C0BD38" w:rsidR="00C30850" w:rsidRDefault="00C30850" w:rsidP="00C30850">
      <w:r>
        <w:t>Atentamente;</w:t>
      </w:r>
    </w:p>
    <w:p w14:paraId="6D78D7CF" w14:textId="77777777" w:rsidR="00C30850" w:rsidRDefault="00C30850" w:rsidP="00C30850"/>
    <w:tbl>
      <w:tblPr>
        <w:tblStyle w:val="Tablaconcuadrcula"/>
        <w:tblW w:w="5000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702"/>
        <w:gridCol w:w="4702"/>
      </w:tblGrid>
      <w:tr w:rsidR="00C30850" w:rsidRPr="00AB08F8" w14:paraId="490CE4BC" w14:textId="77777777" w:rsidTr="00C30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4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4FFC0B0C" w14:textId="77777777" w:rsidR="00C30850" w:rsidRPr="00A55F0C" w:rsidRDefault="00C30850" w:rsidP="002B6A04">
            <w:pPr>
              <w:rPr>
                <w:b/>
              </w:rPr>
            </w:pPr>
            <w:r w:rsidRPr="00A55F0C">
              <w:rPr>
                <w:b/>
              </w:rPr>
              <w:t>El Poderdante</w:t>
            </w:r>
          </w:p>
          <w:p w14:paraId="1340A61A" w14:textId="77777777" w:rsidR="00C30850" w:rsidRPr="00A55F0C" w:rsidRDefault="00C30850" w:rsidP="002B6A04"/>
          <w:p w14:paraId="3230E5A6" w14:textId="77777777" w:rsidR="00C30850" w:rsidRPr="00A55F0C" w:rsidRDefault="00C30850" w:rsidP="002B6A04"/>
          <w:p w14:paraId="3FBC4CFE" w14:textId="77777777" w:rsidR="003D5383" w:rsidRDefault="003D5383" w:rsidP="002B6A04">
            <w:pPr>
              <w:pStyle w:val="Sinespaciado"/>
              <w:jc w:val="center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alias w:val="Nombre"/>
                <w:tag w:val="Ingrese Nombre"/>
                <w:id w:val="1775357947"/>
                <w:placeholder>
                  <w:docPart w:val="720CC3EB67F44D8ABAE1AAB6800633F3"/>
                </w:placeholder>
                <w:showingPlcHdr/>
              </w:sdtPr>
              <w:sdtContent>
                <w:r w:rsidRPr="00735871">
                  <w:rPr>
                    <w:rStyle w:val="Textodelmarcadordeposicin"/>
                  </w:rPr>
                  <w:t>Haga clic o pulse aquí para escribir texto.</w:t>
                </w:r>
              </w:sdtContent>
            </w:sdt>
          </w:p>
          <w:p w14:paraId="6C1D1007" w14:textId="0961B558" w:rsidR="00C30850" w:rsidRPr="00F03CCC" w:rsidRDefault="003D5383" w:rsidP="003D5383">
            <w:pPr>
              <w:pStyle w:val="Sinespaciado"/>
              <w:rPr>
                <w:sz w:val="20"/>
                <w:szCs w:val="20"/>
              </w:rPr>
            </w:pPr>
            <w:sdt>
              <w:sdtPr>
                <w:rPr>
                  <w:rFonts w:cstheme="minorHAnsi"/>
                </w:rPr>
                <w:alias w:val="Documento de identificación"/>
                <w:tag w:val="Documento"/>
                <w:id w:val="-51078451"/>
                <w:placeholder>
                  <w:docPart w:val="AB51F0DDF5094A1DBAEAED6DF8E03E85"/>
                </w:placeholder>
                <w:comboBox>
                  <w:listItem w:value="Elija un elemento."/>
                  <w:listItem w:displayText="Cédula de ciudadanía" w:value="Cédula de ciudadanía"/>
                  <w:listItem w:displayText="Cédula de extranjería" w:value="Cédula de extranjería"/>
                  <w:listItem w:displayText="Pasaporte" w:value="Pasaporte"/>
                  <w:listItem w:displayText="DNI" w:value="DNI"/>
                </w:comboBox>
              </w:sdtPr>
              <w:sdtContent>
                <w:r>
                  <w:rPr>
                    <w:rFonts w:cstheme="minorHAnsi"/>
                  </w:rPr>
                  <w:t>DNI</w:t>
                </w:r>
              </w:sdtContent>
            </w:sdt>
            <w:r w:rsidRPr="00C30850">
              <w:rPr>
                <w:rFonts w:cstheme="minorHAnsi"/>
              </w:rPr>
              <w:t xml:space="preserve"> </w:t>
            </w:r>
            <w:sdt>
              <w:sdtPr>
                <w:rPr>
                  <w:rFonts w:cstheme="minorHAnsi"/>
                </w:rPr>
                <w:alias w:val="Número de documento"/>
                <w:tag w:val="Número de documento"/>
                <w:id w:val="353389920"/>
                <w:placeholder>
                  <w:docPart w:val="EA0283B04F164CD1832D46C2D8CA9D8E"/>
                </w:placeholder>
              </w:sdtPr>
              <w:sdtContent>
                <w:sdt>
                  <w:sdtPr>
                    <w:alias w:val="Numero ID"/>
                    <w:tag w:val="Numero ID"/>
                    <w:id w:val="-1018240916"/>
                    <w:placeholder>
                      <w:docPart w:val="0904EEB443674C5F9F2703473E0C0BE7"/>
                    </w:placeholder>
                    <w:showingPlcHdr/>
                  </w:sdtPr>
                  <w:sdtContent>
                    <w:r w:rsidRPr="00735871">
                      <w:rPr>
                        <w:rStyle w:val="Textodelmarcadordeposicin"/>
                      </w:rPr>
                      <w:t>Haga clic o pulse aquí para escribir texto.</w:t>
                    </w:r>
                  </w:sdtContent>
                </w:sdt>
              </w:sdtContent>
            </w:sdt>
          </w:p>
        </w:tc>
        <w:tc>
          <w:tcPr>
            <w:tcW w:w="44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</w:tcPr>
          <w:p w14:paraId="31FCCAC4" w14:textId="77777777" w:rsidR="00C30850" w:rsidRDefault="00C30850" w:rsidP="002B6A04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A55F0C">
              <w:rPr>
                <w:rFonts w:cstheme="minorHAnsi"/>
                <w:b/>
              </w:rPr>
              <w:t>El Apoderado</w:t>
            </w:r>
          </w:p>
          <w:p w14:paraId="49FB7C2C" w14:textId="77777777" w:rsidR="00C30850" w:rsidRDefault="00C30850" w:rsidP="002B6A04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  <w:p w14:paraId="4FD77BF3" w14:textId="77777777" w:rsidR="00C30850" w:rsidRDefault="00C30850" w:rsidP="002B6A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8BAFC8F" w14:textId="77777777" w:rsidR="00C30850" w:rsidRPr="00A55F0C" w:rsidRDefault="00C30850" w:rsidP="002B6A04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55F0C">
              <w:rPr>
                <w:b/>
              </w:rPr>
              <w:t>Oscar Daniel Gómez Padilla</w:t>
            </w:r>
          </w:p>
          <w:p w14:paraId="5877C746" w14:textId="77777777" w:rsidR="00C30850" w:rsidRDefault="00816F19" w:rsidP="002B6A04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Documento de identificación"/>
                <w:tag w:val="Documento"/>
                <w:id w:val="-1284651470"/>
                <w:placeholder>
                  <w:docPart w:val="16983A5A127F471E9DCAE7DEC8E528F2"/>
                </w:placeholder>
                <w:comboBox>
                  <w:listItem w:value="Elija un elemento."/>
                  <w:listItem w:displayText="Cédula de ciudadanía" w:value="Cédula de ciudadanía"/>
                  <w:listItem w:displayText="Cédula de extranjería" w:value="Cédula de extranjería"/>
                  <w:listItem w:displayText="Pasaporte" w:value="Pasaporte"/>
                </w:comboBox>
              </w:sdtPr>
              <w:sdtEndPr/>
              <w:sdtContent>
                <w:r w:rsidR="00C30850" w:rsidRPr="00A55F0C">
                  <w:t>Cédula de ciudadanía</w:t>
                </w:r>
              </w:sdtContent>
            </w:sdt>
            <w:r w:rsidR="00C30850" w:rsidRPr="00A55F0C">
              <w:t xml:space="preserve"> número </w:t>
            </w:r>
            <w:sdt>
              <w:sdtPr>
                <w:alias w:val="Número de documento"/>
                <w:tag w:val="Número de documento"/>
                <w:id w:val="-823117378"/>
                <w:placeholder>
                  <w:docPart w:val="8082548CDB3D4F7F9C6FF62EFE08EFF5"/>
                </w:placeholder>
              </w:sdtPr>
              <w:sdtEndPr/>
              <w:sdtContent>
                <w:r w:rsidR="00C30850">
                  <w:t>71.315.664</w:t>
                </w:r>
              </w:sdtContent>
            </w:sdt>
          </w:p>
          <w:p w14:paraId="0624B3A8" w14:textId="77777777" w:rsidR="00C30850" w:rsidRPr="00A55F0C" w:rsidRDefault="00C30850" w:rsidP="002B6A04">
            <w:pPr>
              <w:pStyle w:val="Sinespaciad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Tarjeta Profesional 206.700 del Consejo Superior de la Judicatura</w:t>
            </w:r>
          </w:p>
        </w:tc>
      </w:tr>
    </w:tbl>
    <w:p w14:paraId="0EAFDCB0" w14:textId="77777777" w:rsidR="00C30850" w:rsidRPr="009F1924" w:rsidRDefault="00C30850" w:rsidP="00C30850"/>
    <w:p w14:paraId="0A4CDCF2" w14:textId="77777777" w:rsidR="00445863" w:rsidRPr="00445863" w:rsidRDefault="00445863" w:rsidP="00C30850"/>
    <w:sectPr w:rsidR="00445863" w:rsidRPr="00445863" w:rsidSect="00B50C17">
      <w:footerReference w:type="default" r:id="rId9"/>
      <w:footerReference w:type="firs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848311" w14:textId="77777777" w:rsidR="00816F19" w:rsidRDefault="00816F19" w:rsidP="00FD6FB6">
      <w:pPr>
        <w:spacing w:line="240" w:lineRule="auto"/>
      </w:pPr>
      <w:r>
        <w:separator/>
      </w:r>
    </w:p>
    <w:p w14:paraId="69A4EE8D" w14:textId="77777777" w:rsidR="00816F19" w:rsidRDefault="00816F19"/>
  </w:endnote>
  <w:endnote w:type="continuationSeparator" w:id="0">
    <w:p w14:paraId="4E11541E" w14:textId="77777777" w:rsidR="00816F19" w:rsidRDefault="00816F19" w:rsidP="00FD6FB6">
      <w:pPr>
        <w:spacing w:line="240" w:lineRule="auto"/>
      </w:pPr>
      <w:r>
        <w:continuationSeparator/>
      </w:r>
    </w:p>
    <w:p w14:paraId="09D4D58C" w14:textId="77777777" w:rsidR="00816F19" w:rsidRDefault="00816F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02FF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 SemiBold">
    <w:panose1 w:val="00000000000000000000"/>
    <w:charset w:val="00"/>
    <w:family w:val="swiss"/>
    <w:pitch w:val="variable"/>
    <w:sig w:usb0="A00002FF" w:usb1="5000205B" w:usb2="00000000" w:usb3="00000000" w:csb0="00000097" w:csb1="00000000"/>
  </w:font>
  <w:font w:name="Montserrat Medium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BE9813" w14:textId="4414EF45" w:rsidR="00C87823" w:rsidRPr="00425D7A" w:rsidRDefault="00B50C17" w:rsidP="00425D7A">
    <w:pPr>
      <w:jc w:val="right"/>
    </w:pPr>
    <w:r w:rsidRPr="00E00A90"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22C0F4B" wp14:editId="7C466A50">
              <wp:simplePos x="0" y="0"/>
              <wp:positionH relativeFrom="column">
                <wp:posOffset>-485775</wp:posOffset>
              </wp:positionH>
              <wp:positionV relativeFrom="paragraph">
                <wp:posOffset>99060</wp:posOffset>
              </wp:positionV>
              <wp:extent cx="6961506" cy="288838"/>
              <wp:effectExtent l="0" t="0" r="0" b="0"/>
              <wp:wrapNone/>
              <wp:docPr id="8" name="Grupo 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6961506" cy="288838"/>
                        <a:chOff x="0" y="0"/>
                        <a:chExt cx="21066126" cy="876301"/>
                      </a:xfrm>
                    </wpg:grpSpPr>
                    <wps:wsp>
                      <wps:cNvPr id="9" name="Rectangle 5"/>
                      <wps:cNvSpPr>
                        <a:spLocks noChangeArrowheads="1"/>
                      </wps:cNvSpPr>
                      <wps:spPr bwMode="auto">
                        <a:xfrm>
                          <a:off x="0" y="557213"/>
                          <a:ext cx="9447213" cy="55563"/>
                        </a:xfrm>
                        <a:prstGeom prst="rect">
                          <a:avLst/>
                        </a:prstGeom>
                        <a:solidFill>
                          <a:srgbClr val="E568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3" name="Rectangle 6"/>
                      <wps:cNvSpPr>
                        <a:spLocks noChangeArrowheads="1"/>
                      </wps:cNvSpPr>
                      <wps:spPr bwMode="auto">
                        <a:xfrm>
                          <a:off x="11618913" y="557213"/>
                          <a:ext cx="9447213" cy="55563"/>
                        </a:xfrm>
                        <a:prstGeom prst="rect">
                          <a:avLst/>
                        </a:prstGeom>
                        <a:solidFill>
                          <a:srgbClr val="E568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24" name="Grupo 24"/>
                      <wpg:cNvGrpSpPr/>
                      <wpg:grpSpPr>
                        <a:xfrm>
                          <a:off x="9528175" y="0"/>
                          <a:ext cx="2012951" cy="876301"/>
                          <a:chOff x="9528175" y="0"/>
                          <a:chExt cx="2012951" cy="876301"/>
                        </a:xfrm>
                      </wpg:grpSpPr>
                      <wps:wsp>
                        <wps:cNvPr id="25" name="Freeform 7"/>
                        <wps:cNvSpPr>
                          <a:spLocks noEditPoints="1"/>
                        </wps:cNvSpPr>
                        <wps:spPr bwMode="auto">
                          <a:xfrm>
                            <a:off x="9528175" y="0"/>
                            <a:ext cx="355600" cy="476250"/>
                          </a:xfrm>
                          <a:custGeom>
                            <a:avLst/>
                            <a:gdLst>
                              <a:gd name="T0" fmla="*/ 0 w 131"/>
                              <a:gd name="T1" fmla="*/ 155 h 175"/>
                              <a:gd name="T2" fmla="*/ 16 w 131"/>
                              <a:gd name="T3" fmla="*/ 155 h 175"/>
                              <a:gd name="T4" fmla="*/ 16 w 131"/>
                              <a:gd name="T5" fmla="*/ 20 h 175"/>
                              <a:gd name="T6" fmla="*/ 0 w 131"/>
                              <a:gd name="T7" fmla="*/ 20 h 175"/>
                              <a:gd name="T8" fmla="*/ 0 w 131"/>
                              <a:gd name="T9" fmla="*/ 0 h 175"/>
                              <a:gd name="T10" fmla="*/ 78 w 131"/>
                              <a:gd name="T11" fmla="*/ 0 h 175"/>
                              <a:gd name="T12" fmla="*/ 98 w 131"/>
                              <a:gd name="T13" fmla="*/ 4 h 175"/>
                              <a:gd name="T14" fmla="*/ 115 w 131"/>
                              <a:gd name="T15" fmla="*/ 15 h 175"/>
                              <a:gd name="T16" fmla="*/ 126 w 131"/>
                              <a:gd name="T17" fmla="*/ 31 h 175"/>
                              <a:gd name="T18" fmla="*/ 130 w 131"/>
                              <a:gd name="T19" fmla="*/ 51 h 175"/>
                              <a:gd name="T20" fmla="*/ 123 w 131"/>
                              <a:gd name="T21" fmla="*/ 72 h 175"/>
                              <a:gd name="T22" fmla="*/ 106 w 131"/>
                              <a:gd name="T23" fmla="*/ 86 h 175"/>
                              <a:gd name="T24" fmla="*/ 116 w 131"/>
                              <a:gd name="T25" fmla="*/ 93 h 175"/>
                              <a:gd name="T26" fmla="*/ 124 w 131"/>
                              <a:gd name="T27" fmla="*/ 102 h 175"/>
                              <a:gd name="T28" fmla="*/ 129 w 131"/>
                              <a:gd name="T29" fmla="*/ 112 h 175"/>
                              <a:gd name="T30" fmla="*/ 131 w 131"/>
                              <a:gd name="T31" fmla="*/ 123 h 175"/>
                              <a:gd name="T32" fmla="*/ 127 w 131"/>
                              <a:gd name="T33" fmla="*/ 143 h 175"/>
                              <a:gd name="T34" fmla="*/ 116 w 131"/>
                              <a:gd name="T35" fmla="*/ 160 h 175"/>
                              <a:gd name="T36" fmla="*/ 99 w 131"/>
                              <a:gd name="T37" fmla="*/ 171 h 175"/>
                              <a:gd name="T38" fmla="*/ 80 w 131"/>
                              <a:gd name="T39" fmla="*/ 175 h 175"/>
                              <a:gd name="T40" fmla="*/ 0 w 131"/>
                              <a:gd name="T41" fmla="*/ 175 h 175"/>
                              <a:gd name="T42" fmla="*/ 0 w 131"/>
                              <a:gd name="T43" fmla="*/ 155 h 175"/>
                              <a:gd name="T44" fmla="*/ 39 w 131"/>
                              <a:gd name="T45" fmla="*/ 20 h 175"/>
                              <a:gd name="T46" fmla="*/ 39 w 131"/>
                              <a:gd name="T47" fmla="*/ 77 h 175"/>
                              <a:gd name="T48" fmla="*/ 79 w 131"/>
                              <a:gd name="T49" fmla="*/ 77 h 175"/>
                              <a:gd name="T50" fmla="*/ 89 w 131"/>
                              <a:gd name="T51" fmla="*/ 75 h 175"/>
                              <a:gd name="T52" fmla="*/ 97 w 131"/>
                              <a:gd name="T53" fmla="*/ 69 h 175"/>
                              <a:gd name="T54" fmla="*/ 103 w 131"/>
                              <a:gd name="T55" fmla="*/ 60 h 175"/>
                              <a:gd name="T56" fmla="*/ 105 w 131"/>
                              <a:gd name="T57" fmla="*/ 50 h 175"/>
                              <a:gd name="T58" fmla="*/ 103 w 131"/>
                              <a:gd name="T59" fmla="*/ 39 h 175"/>
                              <a:gd name="T60" fmla="*/ 97 w 131"/>
                              <a:gd name="T61" fmla="*/ 29 h 175"/>
                              <a:gd name="T62" fmla="*/ 89 w 131"/>
                              <a:gd name="T63" fmla="*/ 22 h 175"/>
                              <a:gd name="T64" fmla="*/ 79 w 131"/>
                              <a:gd name="T65" fmla="*/ 20 h 175"/>
                              <a:gd name="T66" fmla="*/ 39 w 131"/>
                              <a:gd name="T67" fmla="*/ 20 h 175"/>
                              <a:gd name="T68" fmla="*/ 39 w 131"/>
                              <a:gd name="T69" fmla="*/ 97 h 175"/>
                              <a:gd name="T70" fmla="*/ 39 w 131"/>
                              <a:gd name="T71" fmla="*/ 155 h 175"/>
                              <a:gd name="T72" fmla="*/ 80 w 131"/>
                              <a:gd name="T73" fmla="*/ 155 h 175"/>
                              <a:gd name="T74" fmla="*/ 90 w 131"/>
                              <a:gd name="T75" fmla="*/ 152 h 175"/>
                              <a:gd name="T76" fmla="*/ 98 w 131"/>
                              <a:gd name="T77" fmla="*/ 145 h 175"/>
                              <a:gd name="T78" fmla="*/ 104 w 131"/>
                              <a:gd name="T79" fmla="*/ 135 h 175"/>
                              <a:gd name="T80" fmla="*/ 106 w 131"/>
                              <a:gd name="T81" fmla="*/ 124 h 175"/>
                              <a:gd name="T82" fmla="*/ 104 w 131"/>
                              <a:gd name="T83" fmla="*/ 114 h 175"/>
                              <a:gd name="T84" fmla="*/ 98 w 131"/>
                              <a:gd name="T85" fmla="*/ 105 h 175"/>
                              <a:gd name="T86" fmla="*/ 90 w 131"/>
                              <a:gd name="T87" fmla="*/ 99 h 175"/>
                              <a:gd name="T88" fmla="*/ 80 w 131"/>
                              <a:gd name="T89" fmla="*/ 97 h 175"/>
                              <a:gd name="T90" fmla="*/ 39 w 131"/>
                              <a:gd name="T91" fmla="*/ 97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31" h="175">
                                <a:moveTo>
                                  <a:pt x="0" y="155"/>
                                </a:moveTo>
                                <a:cubicBezTo>
                                  <a:pt x="16" y="155"/>
                                  <a:pt x="16" y="155"/>
                                  <a:pt x="16" y="155"/>
                                </a:cubicBezTo>
                                <a:cubicBezTo>
                                  <a:pt x="16" y="20"/>
                                  <a:pt x="16" y="20"/>
                                  <a:pt x="16" y="20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78" y="0"/>
                                  <a:pt x="78" y="0"/>
                                  <a:pt x="78" y="0"/>
                                </a:cubicBezTo>
                                <a:cubicBezTo>
                                  <a:pt x="86" y="0"/>
                                  <a:pt x="92" y="1"/>
                                  <a:pt x="98" y="4"/>
                                </a:cubicBezTo>
                                <a:cubicBezTo>
                                  <a:pt x="105" y="6"/>
                                  <a:pt x="110" y="10"/>
                                  <a:pt x="115" y="15"/>
                                </a:cubicBezTo>
                                <a:cubicBezTo>
                                  <a:pt x="119" y="19"/>
                                  <a:pt x="123" y="25"/>
                                  <a:pt x="126" y="31"/>
                                </a:cubicBezTo>
                                <a:cubicBezTo>
                                  <a:pt x="128" y="37"/>
                                  <a:pt x="130" y="44"/>
                                  <a:pt x="130" y="51"/>
                                </a:cubicBezTo>
                                <a:cubicBezTo>
                                  <a:pt x="130" y="59"/>
                                  <a:pt x="128" y="65"/>
                                  <a:pt x="123" y="72"/>
                                </a:cubicBezTo>
                                <a:cubicBezTo>
                                  <a:pt x="119" y="78"/>
                                  <a:pt x="113" y="83"/>
                                  <a:pt x="106" y="86"/>
                                </a:cubicBezTo>
                                <a:cubicBezTo>
                                  <a:pt x="109" y="88"/>
                                  <a:pt x="113" y="91"/>
                                  <a:pt x="116" y="93"/>
                                </a:cubicBezTo>
                                <a:cubicBezTo>
                                  <a:pt x="119" y="96"/>
                                  <a:pt x="122" y="99"/>
                                  <a:pt x="124" y="102"/>
                                </a:cubicBezTo>
                                <a:cubicBezTo>
                                  <a:pt x="126" y="105"/>
                                  <a:pt x="128" y="109"/>
                                  <a:pt x="129" y="112"/>
                                </a:cubicBezTo>
                                <a:cubicBezTo>
                                  <a:pt x="130" y="116"/>
                                  <a:pt x="131" y="119"/>
                                  <a:pt x="131" y="123"/>
                                </a:cubicBezTo>
                                <a:cubicBezTo>
                                  <a:pt x="131" y="130"/>
                                  <a:pt x="129" y="137"/>
                                  <a:pt x="127" y="143"/>
                                </a:cubicBezTo>
                                <a:cubicBezTo>
                                  <a:pt x="124" y="150"/>
                                  <a:pt x="120" y="155"/>
                                  <a:pt x="116" y="160"/>
                                </a:cubicBezTo>
                                <a:cubicBezTo>
                                  <a:pt x="111" y="165"/>
                                  <a:pt x="106" y="168"/>
                                  <a:pt x="99" y="171"/>
                                </a:cubicBezTo>
                                <a:cubicBezTo>
                                  <a:pt x="93" y="174"/>
                                  <a:pt x="87" y="175"/>
                                  <a:pt x="80" y="175"/>
                                </a:cubicBezTo>
                                <a:cubicBezTo>
                                  <a:pt x="0" y="175"/>
                                  <a:pt x="0" y="175"/>
                                  <a:pt x="0" y="175"/>
                                </a:cubicBezTo>
                                <a:lnTo>
                                  <a:pt x="0" y="155"/>
                                </a:lnTo>
                                <a:close/>
                                <a:moveTo>
                                  <a:pt x="39" y="20"/>
                                </a:moveTo>
                                <a:cubicBezTo>
                                  <a:pt x="39" y="77"/>
                                  <a:pt x="39" y="77"/>
                                  <a:pt x="39" y="77"/>
                                </a:cubicBezTo>
                                <a:cubicBezTo>
                                  <a:pt x="79" y="77"/>
                                  <a:pt x="79" y="77"/>
                                  <a:pt x="79" y="77"/>
                                </a:cubicBezTo>
                                <a:cubicBezTo>
                                  <a:pt x="82" y="77"/>
                                  <a:pt x="86" y="76"/>
                                  <a:pt x="89" y="75"/>
                                </a:cubicBezTo>
                                <a:cubicBezTo>
                                  <a:pt x="92" y="73"/>
                                  <a:pt x="95" y="71"/>
                                  <a:pt x="97" y="69"/>
                                </a:cubicBezTo>
                                <a:cubicBezTo>
                                  <a:pt x="100" y="66"/>
                                  <a:pt x="102" y="64"/>
                                  <a:pt x="103" y="60"/>
                                </a:cubicBezTo>
                                <a:cubicBezTo>
                                  <a:pt x="104" y="57"/>
                                  <a:pt x="105" y="54"/>
                                  <a:pt x="105" y="50"/>
                                </a:cubicBezTo>
                                <a:cubicBezTo>
                                  <a:pt x="105" y="47"/>
                                  <a:pt x="104" y="43"/>
                                  <a:pt x="103" y="39"/>
                                </a:cubicBezTo>
                                <a:cubicBezTo>
                                  <a:pt x="102" y="36"/>
                                  <a:pt x="100" y="32"/>
                                  <a:pt x="97" y="29"/>
                                </a:cubicBezTo>
                                <a:cubicBezTo>
                                  <a:pt x="95" y="27"/>
                                  <a:pt x="92" y="24"/>
                                  <a:pt x="89" y="22"/>
                                </a:cubicBezTo>
                                <a:cubicBezTo>
                                  <a:pt x="86" y="21"/>
                                  <a:pt x="82" y="20"/>
                                  <a:pt x="79" y="20"/>
                                </a:cubicBezTo>
                                <a:lnTo>
                                  <a:pt x="39" y="20"/>
                                </a:lnTo>
                                <a:close/>
                                <a:moveTo>
                                  <a:pt x="39" y="97"/>
                                </a:moveTo>
                                <a:cubicBezTo>
                                  <a:pt x="39" y="155"/>
                                  <a:pt x="39" y="155"/>
                                  <a:pt x="39" y="155"/>
                                </a:cubicBezTo>
                                <a:cubicBezTo>
                                  <a:pt x="80" y="155"/>
                                  <a:pt x="80" y="155"/>
                                  <a:pt x="80" y="155"/>
                                </a:cubicBezTo>
                                <a:cubicBezTo>
                                  <a:pt x="83" y="155"/>
                                  <a:pt x="87" y="154"/>
                                  <a:pt x="90" y="152"/>
                                </a:cubicBezTo>
                                <a:cubicBezTo>
                                  <a:pt x="93" y="151"/>
                                  <a:pt x="96" y="148"/>
                                  <a:pt x="98" y="145"/>
                                </a:cubicBezTo>
                                <a:cubicBezTo>
                                  <a:pt x="101" y="142"/>
                                  <a:pt x="103" y="139"/>
                                  <a:pt x="104" y="135"/>
                                </a:cubicBezTo>
                                <a:cubicBezTo>
                                  <a:pt x="105" y="131"/>
                                  <a:pt x="106" y="127"/>
                                  <a:pt x="106" y="124"/>
                                </a:cubicBezTo>
                                <a:cubicBezTo>
                                  <a:pt x="106" y="120"/>
                                  <a:pt x="105" y="117"/>
                                  <a:pt x="104" y="114"/>
                                </a:cubicBezTo>
                                <a:cubicBezTo>
                                  <a:pt x="103" y="111"/>
                                  <a:pt x="101" y="108"/>
                                  <a:pt x="98" y="105"/>
                                </a:cubicBezTo>
                                <a:cubicBezTo>
                                  <a:pt x="96" y="103"/>
                                  <a:pt x="93" y="101"/>
                                  <a:pt x="90" y="99"/>
                                </a:cubicBezTo>
                                <a:cubicBezTo>
                                  <a:pt x="87" y="98"/>
                                  <a:pt x="83" y="97"/>
                                  <a:pt x="80" y="97"/>
                                </a:cubicBezTo>
                                <a:lnTo>
                                  <a:pt x="39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" name="Freeform 8"/>
                        <wps:cNvSpPr>
                          <a:spLocks noEditPoints="1"/>
                        </wps:cNvSpPr>
                        <wps:spPr bwMode="auto">
                          <a:xfrm>
                            <a:off x="9959975" y="0"/>
                            <a:ext cx="381000" cy="476250"/>
                          </a:xfrm>
                          <a:custGeom>
                            <a:avLst/>
                            <a:gdLst>
                              <a:gd name="T0" fmla="*/ 0 w 140"/>
                              <a:gd name="T1" fmla="*/ 0 h 175"/>
                              <a:gd name="T2" fmla="*/ 73 w 140"/>
                              <a:gd name="T3" fmla="*/ 0 h 175"/>
                              <a:gd name="T4" fmla="*/ 95 w 140"/>
                              <a:gd name="T5" fmla="*/ 3 h 175"/>
                              <a:gd name="T6" fmla="*/ 112 w 140"/>
                              <a:gd name="T7" fmla="*/ 12 h 175"/>
                              <a:gd name="T8" fmla="*/ 123 w 140"/>
                              <a:gd name="T9" fmla="*/ 27 h 175"/>
                              <a:gd name="T10" fmla="*/ 127 w 140"/>
                              <a:gd name="T11" fmla="*/ 47 h 175"/>
                              <a:gd name="T12" fmla="*/ 125 w 140"/>
                              <a:gd name="T13" fmla="*/ 60 h 175"/>
                              <a:gd name="T14" fmla="*/ 118 w 140"/>
                              <a:gd name="T15" fmla="*/ 72 h 175"/>
                              <a:gd name="T16" fmla="*/ 108 w 140"/>
                              <a:gd name="T17" fmla="*/ 82 h 175"/>
                              <a:gd name="T18" fmla="*/ 96 w 140"/>
                              <a:gd name="T19" fmla="*/ 88 h 175"/>
                              <a:gd name="T20" fmla="*/ 101 w 140"/>
                              <a:gd name="T21" fmla="*/ 92 h 175"/>
                              <a:gd name="T22" fmla="*/ 107 w 140"/>
                              <a:gd name="T23" fmla="*/ 98 h 175"/>
                              <a:gd name="T24" fmla="*/ 112 w 140"/>
                              <a:gd name="T25" fmla="*/ 106 h 175"/>
                              <a:gd name="T26" fmla="*/ 115 w 140"/>
                              <a:gd name="T27" fmla="*/ 115 h 175"/>
                              <a:gd name="T28" fmla="*/ 125 w 140"/>
                              <a:gd name="T29" fmla="*/ 153 h 175"/>
                              <a:gd name="T30" fmla="*/ 140 w 140"/>
                              <a:gd name="T31" fmla="*/ 153 h 175"/>
                              <a:gd name="T32" fmla="*/ 140 w 140"/>
                              <a:gd name="T33" fmla="*/ 175 h 175"/>
                              <a:gd name="T34" fmla="*/ 106 w 140"/>
                              <a:gd name="T35" fmla="*/ 175 h 175"/>
                              <a:gd name="T36" fmla="*/ 93 w 140"/>
                              <a:gd name="T37" fmla="*/ 122 h 175"/>
                              <a:gd name="T38" fmla="*/ 82 w 140"/>
                              <a:gd name="T39" fmla="*/ 101 h 175"/>
                              <a:gd name="T40" fmla="*/ 62 w 140"/>
                              <a:gd name="T41" fmla="*/ 94 h 175"/>
                              <a:gd name="T42" fmla="*/ 39 w 140"/>
                              <a:gd name="T43" fmla="*/ 94 h 175"/>
                              <a:gd name="T44" fmla="*/ 39 w 140"/>
                              <a:gd name="T45" fmla="*/ 155 h 175"/>
                              <a:gd name="T46" fmla="*/ 57 w 140"/>
                              <a:gd name="T47" fmla="*/ 155 h 175"/>
                              <a:gd name="T48" fmla="*/ 57 w 140"/>
                              <a:gd name="T49" fmla="*/ 175 h 175"/>
                              <a:gd name="T50" fmla="*/ 0 w 140"/>
                              <a:gd name="T51" fmla="*/ 175 h 175"/>
                              <a:gd name="T52" fmla="*/ 0 w 140"/>
                              <a:gd name="T53" fmla="*/ 155 h 175"/>
                              <a:gd name="T54" fmla="*/ 17 w 140"/>
                              <a:gd name="T55" fmla="*/ 155 h 175"/>
                              <a:gd name="T56" fmla="*/ 17 w 140"/>
                              <a:gd name="T57" fmla="*/ 20 h 175"/>
                              <a:gd name="T58" fmla="*/ 0 w 140"/>
                              <a:gd name="T59" fmla="*/ 20 h 175"/>
                              <a:gd name="T60" fmla="*/ 0 w 140"/>
                              <a:gd name="T61" fmla="*/ 0 h 175"/>
                              <a:gd name="T62" fmla="*/ 39 w 140"/>
                              <a:gd name="T63" fmla="*/ 20 h 175"/>
                              <a:gd name="T64" fmla="*/ 39 w 140"/>
                              <a:gd name="T65" fmla="*/ 75 h 175"/>
                              <a:gd name="T66" fmla="*/ 73 w 140"/>
                              <a:gd name="T67" fmla="*/ 75 h 175"/>
                              <a:gd name="T68" fmla="*/ 85 w 140"/>
                              <a:gd name="T69" fmla="*/ 73 h 175"/>
                              <a:gd name="T70" fmla="*/ 95 w 140"/>
                              <a:gd name="T71" fmla="*/ 68 h 175"/>
                              <a:gd name="T72" fmla="*/ 101 w 140"/>
                              <a:gd name="T73" fmla="*/ 59 h 175"/>
                              <a:gd name="T74" fmla="*/ 103 w 140"/>
                              <a:gd name="T75" fmla="*/ 47 h 175"/>
                              <a:gd name="T76" fmla="*/ 95 w 140"/>
                              <a:gd name="T77" fmla="*/ 27 h 175"/>
                              <a:gd name="T78" fmla="*/ 70 w 140"/>
                              <a:gd name="T79" fmla="*/ 20 h 175"/>
                              <a:gd name="T80" fmla="*/ 39 w 140"/>
                              <a:gd name="T81" fmla="*/ 2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40" h="175">
                                <a:moveTo>
                                  <a:pt x="0" y="0"/>
                                </a:moveTo>
                                <a:cubicBezTo>
                                  <a:pt x="73" y="0"/>
                                  <a:pt x="73" y="0"/>
                                  <a:pt x="73" y="0"/>
                                </a:cubicBezTo>
                                <a:cubicBezTo>
                                  <a:pt x="81" y="0"/>
                                  <a:pt x="88" y="1"/>
                                  <a:pt x="95" y="3"/>
                                </a:cubicBezTo>
                                <a:cubicBezTo>
                                  <a:pt x="101" y="5"/>
                                  <a:pt x="107" y="8"/>
                                  <a:pt x="112" y="12"/>
                                </a:cubicBezTo>
                                <a:cubicBezTo>
                                  <a:pt x="117" y="16"/>
                                  <a:pt x="120" y="21"/>
                                  <a:pt x="123" y="27"/>
                                </a:cubicBezTo>
                                <a:cubicBezTo>
                                  <a:pt x="126" y="33"/>
                                  <a:pt x="127" y="40"/>
                                  <a:pt x="127" y="47"/>
                                </a:cubicBezTo>
                                <a:cubicBezTo>
                                  <a:pt x="127" y="52"/>
                                  <a:pt x="126" y="56"/>
                                  <a:pt x="125" y="60"/>
                                </a:cubicBezTo>
                                <a:cubicBezTo>
                                  <a:pt x="123" y="65"/>
                                  <a:pt x="121" y="68"/>
                                  <a:pt x="118" y="72"/>
                                </a:cubicBezTo>
                                <a:cubicBezTo>
                                  <a:pt x="115" y="76"/>
                                  <a:pt x="112" y="79"/>
                                  <a:pt x="108" y="82"/>
                                </a:cubicBezTo>
                                <a:cubicBezTo>
                                  <a:pt x="104" y="85"/>
                                  <a:pt x="100" y="87"/>
                                  <a:pt x="96" y="88"/>
                                </a:cubicBezTo>
                                <a:cubicBezTo>
                                  <a:pt x="97" y="89"/>
                                  <a:pt x="99" y="91"/>
                                  <a:pt x="101" y="92"/>
                                </a:cubicBezTo>
                                <a:cubicBezTo>
                                  <a:pt x="103" y="94"/>
                                  <a:pt x="105" y="96"/>
                                  <a:pt x="107" y="98"/>
                                </a:cubicBezTo>
                                <a:cubicBezTo>
                                  <a:pt x="109" y="100"/>
                                  <a:pt x="110" y="103"/>
                                  <a:pt x="112" y="106"/>
                                </a:cubicBezTo>
                                <a:cubicBezTo>
                                  <a:pt x="113" y="109"/>
                                  <a:pt x="114" y="112"/>
                                  <a:pt x="115" y="115"/>
                                </a:cubicBezTo>
                                <a:cubicBezTo>
                                  <a:pt x="125" y="153"/>
                                  <a:pt x="125" y="153"/>
                                  <a:pt x="125" y="153"/>
                                </a:cubicBezTo>
                                <a:cubicBezTo>
                                  <a:pt x="140" y="153"/>
                                  <a:pt x="140" y="153"/>
                                  <a:pt x="140" y="153"/>
                                </a:cubicBezTo>
                                <a:cubicBezTo>
                                  <a:pt x="140" y="175"/>
                                  <a:pt x="140" y="175"/>
                                  <a:pt x="140" y="175"/>
                                </a:cubicBezTo>
                                <a:cubicBezTo>
                                  <a:pt x="106" y="175"/>
                                  <a:pt x="106" y="175"/>
                                  <a:pt x="106" y="175"/>
                                </a:cubicBezTo>
                                <a:cubicBezTo>
                                  <a:pt x="93" y="122"/>
                                  <a:pt x="93" y="122"/>
                                  <a:pt x="93" y="122"/>
                                </a:cubicBezTo>
                                <a:cubicBezTo>
                                  <a:pt x="91" y="112"/>
                                  <a:pt x="87" y="105"/>
                                  <a:pt x="82" y="101"/>
                                </a:cubicBezTo>
                                <a:cubicBezTo>
                                  <a:pt x="77" y="96"/>
                                  <a:pt x="70" y="94"/>
                                  <a:pt x="62" y="94"/>
                                </a:cubicBezTo>
                                <a:cubicBezTo>
                                  <a:pt x="39" y="94"/>
                                  <a:pt x="39" y="94"/>
                                  <a:pt x="39" y="94"/>
                                </a:cubicBezTo>
                                <a:cubicBezTo>
                                  <a:pt x="39" y="155"/>
                                  <a:pt x="39" y="155"/>
                                  <a:pt x="39" y="155"/>
                                </a:cubicBezTo>
                                <a:cubicBezTo>
                                  <a:pt x="57" y="155"/>
                                  <a:pt x="57" y="155"/>
                                  <a:pt x="57" y="155"/>
                                </a:cubicBezTo>
                                <a:cubicBezTo>
                                  <a:pt x="57" y="175"/>
                                  <a:pt x="57" y="175"/>
                                  <a:pt x="57" y="175"/>
                                </a:cubicBezTo>
                                <a:cubicBezTo>
                                  <a:pt x="0" y="175"/>
                                  <a:pt x="0" y="175"/>
                                  <a:pt x="0" y="175"/>
                                </a:cubicBezTo>
                                <a:cubicBezTo>
                                  <a:pt x="0" y="155"/>
                                  <a:pt x="0" y="155"/>
                                  <a:pt x="0" y="155"/>
                                </a:cubicBezTo>
                                <a:cubicBezTo>
                                  <a:pt x="17" y="155"/>
                                  <a:pt x="17" y="155"/>
                                  <a:pt x="17" y="155"/>
                                </a:cubicBezTo>
                                <a:cubicBezTo>
                                  <a:pt x="17" y="20"/>
                                  <a:pt x="17" y="20"/>
                                  <a:pt x="17" y="20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lnTo>
                                  <a:pt x="0" y="0"/>
                                </a:lnTo>
                                <a:close/>
                                <a:moveTo>
                                  <a:pt x="39" y="20"/>
                                </a:moveTo>
                                <a:cubicBezTo>
                                  <a:pt x="39" y="75"/>
                                  <a:pt x="39" y="75"/>
                                  <a:pt x="39" y="75"/>
                                </a:cubicBezTo>
                                <a:cubicBezTo>
                                  <a:pt x="73" y="75"/>
                                  <a:pt x="73" y="75"/>
                                  <a:pt x="73" y="75"/>
                                </a:cubicBezTo>
                                <a:cubicBezTo>
                                  <a:pt x="77" y="75"/>
                                  <a:pt x="82" y="74"/>
                                  <a:pt x="85" y="73"/>
                                </a:cubicBezTo>
                                <a:cubicBezTo>
                                  <a:pt x="89" y="72"/>
                                  <a:pt x="92" y="70"/>
                                  <a:pt x="95" y="68"/>
                                </a:cubicBezTo>
                                <a:cubicBezTo>
                                  <a:pt x="97" y="66"/>
                                  <a:pt x="99" y="63"/>
                                  <a:pt x="101" y="59"/>
                                </a:cubicBezTo>
                                <a:cubicBezTo>
                                  <a:pt x="102" y="56"/>
                                  <a:pt x="103" y="52"/>
                                  <a:pt x="103" y="47"/>
                                </a:cubicBezTo>
                                <a:cubicBezTo>
                                  <a:pt x="103" y="39"/>
                                  <a:pt x="101" y="32"/>
                                  <a:pt x="95" y="27"/>
                                </a:cubicBezTo>
                                <a:cubicBezTo>
                                  <a:pt x="90" y="22"/>
                                  <a:pt x="82" y="20"/>
                                  <a:pt x="70" y="20"/>
                                </a:cubicBezTo>
                                <a:lnTo>
                                  <a:pt x="39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" name="Freeform 9"/>
                        <wps:cNvSpPr>
                          <a:spLocks/>
                        </wps:cNvSpPr>
                        <wps:spPr bwMode="auto">
                          <a:xfrm>
                            <a:off x="10426700" y="0"/>
                            <a:ext cx="339725" cy="476250"/>
                          </a:xfrm>
                          <a:custGeom>
                            <a:avLst/>
                            <a:gdLst>
                              <a:gd name="T0" fmla="*/ 0 w 214"/>
                              <a:gd name="T1" fmla="*/ 0 h 300"/>
                              <a:gd name="T2" fmla="*/ 214 w 214"/>
                              <a:gd name="T3" fmla="*/ 0 h 300"/>
                              <a:gd name="T4" fmla="*/ 214 w 214"/>
                              <a:gd name="T5" fmla="*/ 68 h 300"/>
                              <a:gd name="T6" fmla="*/ 173 w 214"/>
                              <a:gd name="T7" fmla="*/ 68 h 300"/>
                              <a:gd name="T8" fmla="*/ 173 w 214"/>
                              <a:gd name="T9" fmla="*/ 34 h 300"/>
                              <a:gd name="T10" fmla="*/ 67 w 214"/>
                              <a:gd name="T11" fmla="*/ 34 h 300"/>
                              <a:gd name="T12" fmla="*/ 67 w 214"/>
                              <a:gd name="T13" fmla="*/ 130 h 300"/>
                              <a:gd name="T14" fmla="*/ 158 w 214"/>
                              <a:gd name="T15" fmla="*/ 130 h 300"/>
                              <a:gd name="T16" fmla="*/ 158 w 214"/>
                              <a:gd name="T17" fmla="*/ 164 h 300"/>
                              <a:gd name="T18" fmla="*/ 67 w 214"/>
                              <a:gd name="T19" fmla="*/ 164 h 300"/>
                              <a:gd name="T20" fmla="*/ 67 w 214"/>
                              <a:gd name="T21" fmla="*/ 266 h 300"/>
                              <a:gd name="T22" fmla="*/ 173 w 214"/>
                              <a:gd name="T23" fmla="*/ 266 h 300"/>
                              <a:gd name="T24" fmla="*/ 173 w 214"/>
                              <a:gd name="T25" fmla="*/ 231 h 300"/>
                              <a:gd name="T26" fmla="*/ 214 w 214"/>
                              <a:gd name="T27" fmla="*/ 231 h 300"/>
                              <a:gd name="T28" fmla="*/ 214 w 214"/>
                              <a:gd name="T29" fmla="*/ 300 h 300"/>
                              <a:gd name="T30" fmla="*/ 0 w 214"/>
                              <a:gd name="T31" fmla="*/ 300 h 300"/>
                              <a:gd name="T32" fmla="*/ 0 w 214"/>
                              <a:gd name="T33" fmla="*/ 266 h 300"/>
                              <a:gd name="T34" fmla="*/ 28 w 214"/>
                              <a:gd name="T35" fmla="*/ 266 h 300"/>
                              <a:gd name="T36" fmla="*/ 28 w 214"/>
                              <a:gd name="T37" fmla="*/ 34 h 300"/>
                              <a:gd name="T38" fmla="*/ 0 w 214"/>
                              <a:gd name="T39" fmla="*/ 34 h 300"/>
                              <a:gd name="T40" fmla="*/ 0 w 214"/>
                              <a:gd name="T41" fmla="*/ 0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14" h="300">
                                <a:moveTo>
                                  <a:pt x="0" y="0"/>
                                </a:moveTo>
                                <a:lnTo>
                                  <a:pt x="214" y="0"/>
                                </a:lnTo>
                                <a:lnTo>
                                  <a:pt x="214" y="68"/>
                                </a:lnTo>
                                <a:lnTo>
                                  <a:pt x="173" y="68"/>
                                </a:lnTo>
                                <a:lnTo>
                                  <a:pt x="173" y="34"/>
                                </a:lnTo>
                                <a:lnTo>
                                  <a:pt x="67" y="34"/>
                                </a:lnTo>
                                <a:lnTo>
                                  <a:pt x="67" y="130"/>
                                </a:lnTo>
                                <a:lnTo>
                                  <a:pt x="158" y="130"/>
                                </a:lnTo>
                                <a:lnTo>
                                  <a:pt x="158" y="164"/>
                                </a:lnTo>
                                <a:lnTo>
                                  <a:pt x="67" y="164"/>
                                </a:lnTo>
                                <a:lnTo>
                                  <a:pt x="67" y="266"/>
                                </a:lnTo>
                                <a:lnTo>
                                  <a:pt x="173" y="266"/>
                                </a:lnTo>
                                <a:lnTo>
                                  <a:pt x="173" y="231"/>
                                </a:lnTo>
                                <a:lnTo>
                                  <a:pt x="214" y="231"/>
                                </a:lnTo>
                                <a:lnTo>
                                  <a:pt x="214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266"/>
                                </a:lnTo>
                                <a:lnTo>
                                  <a:pt x="28" y="266"/>
                                </a:lnTo>
                                <a:lnTo>
                                  <a:pt x="28" y="34"/>
                                </a:lnTo>
                                <a:lnTo>
                                  <a:pt x="0" y="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" name="Freeform 10"/>
                        <wps:cNvSpPr>
                          <a:spLocks/>
                        </wps:cNvSpPr>
                        <wps:spPr bwMode="auto">
                          <a:xfrm>
                            <a:off x="10847388" y="0"/>
                            <a:ext cx="152400" cy="4762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300"/>
                              <a:gd name="T2" fmla="*/ 96 w 96"/>
                              <a:gd name="T3" fmla="*/ 0 h 300"/>
                              <a:gd name="T4" fmla="*/ 96 w 96"/>
                              <a:gd name="T5" fmla="*/ 34 h 300"/>
                              <a:gd name="T6" fmla="*/ 67 w 96"/>
                              <a:gd name="T7" fmla="*/ 34 h 300"/>
                              <a:gd name="T8" fmla="*/ 67 w 96"/>
                              <a:gd name="T9" fmla="*/ 266 h 300"/>
                              <a:gd name="T10" fmla="*/ 96 w 96"/>
                              <a:gd name="T11" fmla="*/ 266 h 300"/>
                              <a:gd name="T12" fmla="*/ 96 w 96"/>
                              <a:gd name="T13" fmla="*/ 300 h 300"/>
                              <a:gd name="T14" fmla="*/ 0 w 96"/>
                              <a:gd name="T15" fmla="*/ 300 h 300"/>
                              <a:gd name="T16" fmla="*/ 0 w 96"/>
                              <a:gd name="T17" fmla="*/ 266 h 300"/>
                              <a:gd name="T18" fmla="*/ 28 w 96"/>
                              <a:gd name="T19" fmla="*/ 266 h 300"/>
                              <a:gd name="T20" fmla="*/ 28 w 96"/>
                              <a:gd name="T21" fmla="*/ 34 h 300"/>
                              <a:gd name="T22" fmla="*/ 0 w 96"/>
                              <a:gd name="T23" fmla="*/ 34 h 300"/>
                              <a:gd name="T24" fmla="*/ 0 w 96"/>
                              <a:gd name="T25" fmla="*/ 0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96" h="30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34"/>
                                </a:lnTo>
                                <a:lnTo>
                                  <a:pt x="67" y="34"/>
                                </a:lnTo>
                                <a:lnTo>
                                  <a:pt x="67" y="266"/>
                                </a:lnTo>
                                <a:lnTo>
                                  <a:pt x="96" y="266"/>
                                </a:lnTo>
                                <a:lnTo>
                                  <a:pt x="96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266"/>
                                </a:lnTo>
                                <a:lnTo>
                                  <a:pt x="28" y="266"/>
                                </a:lnTo>
                                <a:lnTo>
                                  <a:pt x="28" y="34"/>
                                </a:lnTo>
                                <a:lnTo>
                                  <a:pt x="0" y="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Freeform 11"/>
                        <wps:cNvSpPr>
                          <a:spLocks/>
                        </wps:cNvSpPr>
                        <wps:spPr bwMode="auto">
                          <a:xfrm>
                            <a:off x="11090276" y="0"/>
                            <a:ext cx="450850" cy="476250"/>
                          </a:xfrm>
                          <a:custGeom>
                            <a:avLst/>
                            <a:gdLst>
                              <a:gd name="T0" fmla="*/ 186 w 284"/>
                              <a:gd name="T1" fmla="*/ 0 h 300"/>
                              <a:gd name="T2" fmla="*/ 284 w 284"/>
                              <a:gd name="T3" fmla="*/ 0 h 300"/>
                              <a:gd name="T4" fmla="*/ 284 w 284"/>
                              <a:gd name="T5" fmla="*/ 34 h 300"/>
                              <a:gd name="T6" fmla="*/ 258 w 284"/>
                              <a:gd name="T7" fmla="*/ 34 h 300"/>
                              <a:gd name="T8" fmla="*/ 258 w 284"/>
                              <a:gd name="T9" fmla="*/ 300 h 300"/>
                              <a:gd name="T10" fmla="*/ 207 w 284"/>
                              <a:gd name="T11" fmla="*/ 300 h 300"/>
                              <a:gd name="T12" fmla="*/ 68 w 284"/>
                              <a:gd name="T13" fmla="*/ 51 h 300"/>
                              <a:gd name="T14" fmla="*/ 68 w 284"/>
                              <a:gd name="T15" fmla="*/ 266 h 300"/>
                              <a:gd name="T16" fmla="*/ 99 w 284"/>
                              <a:gd name="T17" fmla="*/ 266 h 300"/>
                              <a:gd name="T18" fmla="*/ 99 w 284"/>
                              <a:gd name="T19" fmla="*/ 300 h 300"/>
                              <a:gd name="T20" fmla="*/ 1 w 284"/>
                              <a:gd name="T21" fmla="*/ 300 h 300"/>
                              <a:gd name="T22" fmla="*/ 1 w 284"/>
                              <a:gd name="T23" fmla="*/ 266 h 300"/>
                              <a:gd name="T24" fmla="*/ 29 w 284"/>
                              <a:gd name="T25" fmla="*/ 266 h 300"/>
                              <a:gd name="T26" fmla="*/ 29 w 284"/>
                              <a:gd name="T27" fmla="*/ 34 h 300"/>
                              <a:gd name="T28" fmla="*/ 0 w 284"/>
                              <a:gd name="T29" fmla="*/ 34 h 300"/>
                              <a:gd name="T30" fmla="*/ 0 w 284"/>
                              <a:gd name="T31" fmla="*/ 0 h 300"/>
                              <a:gd name="T32" fmla="*/ 80 w 284"/>
                              <a:gd name="T33" fmla="*/ 0 h 300"/>
                              <a:gd name="T34" fmla="*/ 217 w 284"/>
                              <a:gd name="T35" fmla="*/ 247 h 300"/>
                              <a:gd name="T36" fmla="*/ 219 w 284"/>
                              <a:gd name="T37" fmla="*/ 236 h 300"/>
                              <a:gd name="T38" fmla="*/ 219 w 284"/>
                              <a:gd name="T39" fmla="*/ 34 h 300"/>
                              <a:gd name="T40" fmla="*/ 186 w 284"/>
                              <a:gd name="T41" fmla="*/ 34 h 300"/>
                              <a:gd name="T42" fmla="*/ 186 w 284"/>
                              <a:gd name="T43" fmla="*/ 0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84" h="300">
                                <a:moveTo>
                                  <a:pt x="186" y="0"/>
                                </a:moveTo>
                                <a:lnTo>
                                  <a:pt x="284" y="0"/>
                                </a:lnTo>
                                <a:lnTo>
                                  <a:pt x="284" y="34"/>
                                </a:lnTo>
                                <a:lnTo>
                                  <a:pt x="258" y="34"/>
                                </a:lnTo>
                                <a:lnTo>
                                  <a:pt x="258" y="300"/>
                                </a:lnTo>
                                <a:lnTo>
                                  <a:pt x="207" y="300"/>
                                </a:lnTo>
                                <a:lnTo>
                                  <a:pt x="68" y="51"/>
                                </a:lnTo>
                                <a:lnTo>
                                  <a:pt x="68" y="266"/>
                                </a:lnTo>
                                <a:lnTo>
                                  <a:pt x="99" y="266"/>
                                </a:lnTo>
                                <a:lnTo>
                                  <a:pt x="99" y="300"/>
                                </a:lnTo>
                                <a:lnTo>
                                  <a:pt x="1" y="300"/>
                                </a:lnTo>
                                <a:lnTo>
                                  <a:pt x="1" y="266"/>
                                </a:lnTo>
                                <a:lnTo>
                                  <a:pt x="29" y="266"/>
                                </a:lnTo>
                                <a:lnTo>
                                  <a:pt x="29" y="34"/>
                                </a:lnTo>
                                <a:lnTo>
                                  <a:pt x="0" y="34"/>
                                </a:lnTo>
                                <a:lnTo>
                                  <a:pt x="0" y="0"/>
                                </a:lnTo>
                                <a:lnTo>
                                  <a:pt x="80" y="0"/>
                                </a:lnTo>
                                <a:lnTo>
                                  <a:pt x="217" y="247"/>
                                </a:lnTo>
                                <a:lnTo>
                                  <a:pt x="219" y="236"/>
                                </a:lnTo>
                                <a:lnTo>
                                  <a:pt x="219" y="34"/>
                                </a:lnTo>
                                <a:lnTo>
                                  <a:pt x="186" y="34"/>
                                </a:lnTo>
                                <a:lnTo>
                                  <a:pt x="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9528175" y="557213"/>
                            <a:ext cx="2012950" cy="55563"/>
                          </a:xfrm>
                          <a:prstGeom prst="rect">
                            <a:avLst/>
                          </a:prstGeom>
                          <a:solidFill>
                            <a:srgbClr val="E568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" name="Freeform 13"/>
                        <wps:cNvSpPr>
                          <a:spLocks/>
                        </wps:cNvSpPr>
                        <wps:spPr bwMode="auto">
                          <a:xfrm>
                            <a:off x="9528175" y="696913"/>
                            <a:ext cx="152400" cy="177800"/>
                          </a:xfrm>
                          <a:custGeom>
                            <a:avLst/>
                            <a:gdLst>
                              <a:gd name="T0" fmla="*/ 0 w 56"/>
                              <a:gd name="T1" fmla="*/ 32 h 65"/>
                              <a:gd name="T2" fmla="*/ 2 w 56"/>
                              <a:gd name="T3" fmla="*/ 20 h 65"/>
                              <a:gd name="T4" fmla="*/ 8 w 56"/>
                              <a:gd name="T5" fmla="*/ 10 h 65"/>
                              <a:gd name="T6" fmla="*/ 17 w 56"/>
                              <a:gd name="T7" fmla="*/ 2 h 65"/>
                              <a:gd name="T8" fmla="*/ 31 w 56"/>
                              <a:gd name="T9" fmla="*/ 0 h 65"/>
                              <a:gd name="T10" fmla="*/ 45 w 56"/>
                              <a:gd name="T11" fmla="*/ 4 h 65"/>
                              <a:gd name="T12" fmla="*/ 55 w 56"/>
                              <a:gd name="T13" fmla="*/ 14 h 65"/>
                              <a:gd name="T14" fmla="*/ 48 w 56"/>
                              <a:gd name="T15" fmla="*/ 18 h 65"/>
                              <a:gd name="T16" fmla="*/ 45 w 56"/>
                              <a:gd name="T17" fmla="*/ 13 h 65"/>
                              <a:gd name="T18" fmla="*/ 40 w 56"/>
                              <a:gd name="T19" fmla="*/ 9 h 65"/>
                              <a:gd name="T20" fmla="*/ 35 w 56"/>
                              <a:gd name="T21" fmla="*/ 8 h 65"/>
                              <a:gd name="T22" fmla="*/ 30 w 56"/>
                              <a:gd name="T23" fmla="*/ 7 h 65"/>
                              <a:gd name="T24" fmla="*/ 21 w 56"/>
                              <a:gd name="T25" fmla="*/ 9 h 65"/>
                              <a:gd name="T26" fmla="*/ 14 w 56"/>
                              <a:gd name="T27" fmla="*/ 15 h 65"/>
                              <a:gd name="T28" fmla="*/ 9 w 56"/>
                              <a:gd name="T29" fmla="*/ 23 h 65"/>
                              <a:gd name="T30" fmla="*/ 8 w 56"/>
                              <a:gd name="T31" fmla="*/ 32 h 65"/>
                              <a:gd name="T32" fmla="*/ 10 w 56"/>
                              <a:gd name="T33" fmla="*/ 42 h 65"/>
                              <a:gd name="T34" fmla="*/ 14 w 56"/>
                              <a:gd name="T35" fmla="*/ 50 h 65"/>
                              <a:gd name="T36" fmla="*/ 21 w 56"/>
                              <a:gd name="T37" fmla="*/ 56 h 65"/>
                              <a:gd name="T38" fmla="*/ 30 w 56"/>
                              <a:gd name="T39" fmla="*/ 58 h 65"/>
                              <a:gd name="T40" fmla="*/ 36 w 56"/>
                              <a:gd name="T41" fmla="*/ 57 h 65"/>
                              <a:gd name="T42" fmla="*/ 41 w 56"/>
                              <a:gd name="T43" fmla="*/ 55 h 65"/>
                              <a:gd name="T44" fmla="*/ 46 w 56"/>
                              <a:gd name="T45" fmla="*/ 52 h 65"/>
                              <a:gd name="T46" fmla="*/ 49 w 56"/>
                              <a:gd name="T47" fmla="*/ 47 h 65"/>
                              <a:gd name="T48" fmla="*/ 56 w 56"/>
                              <a:gd name="T49" fmla="*/ 50 h 65"/>
                              <a:gd name="T50" fmla="*/ 52 w 56"/>
                              <a:gd name="T51" fmla="*/ 57 h 65"/>
                              <a:gd name="T52" fmla="*/ 45 w 56"/>
                              <a:gd name="T53" fmla="*/ 62 h 65"/>
                              <a:gd name="T54" fmla="*/ 38 w 56"/>
                              <a:gd name="T55" fmla="*/ 64 h 65"/>
                              <a:gd name="T56" fmla="*/ 30 w 56"/>
                              <a:gd name="T57" fmla="*/ 65 h 65"/>
                              <a:gd name="T58" fmla="*/ 18 w 56"/>
                              <a:gd name="T59" fmla="*/ 63 h 65"/>
                              <a:gd name="T60" fmla="*/ 8 w 56"/>
                              <a:gd name="T61" fmla="*/ 55 h 65"/>
                              <a:gd name="T62" fmla="*/ 2 w 56"/>
                              <a:gd name="T63" fmla="*/ 44 h 65"/>
                              <a:gd name="T64" fmla="*/ 0 w 56"/>
                              <a:gd name="T65" fmla="*/ 32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6" h="65">
                                <a:moveTo>
                                  <a:pt x="0" y="32"/>
                                </a:moveTo>
                                <a:cubicBezTo>
                                  <a:pt x="0" y="28"/>
                                  <a:pt x="0" y="24"/>
                                  <a:pt x="2" y="20"/>
                                </a:cubicBezTo>
                                <a:cubicBezTo>
                                  <a:pt x="3" y="16"/>
                                  <a:pt x="5" y="13"/>
                                  <a:pt x="8" y="10"/>
                                </a:cubicBezTo>
                                <a:cubicBezTo>
                                  <a:pt x="10" y="7"/>
                                  <a:pt x="14" y="4"/>
                                  <a:pt x="17" y="2"/>
                                </a:cubicBezTo>
                                <a:cubicBezTo>
                                  <a:pt x="21" y="1"/>
                                  <a:pt x="26" y="0"/>
                                  <a:pt x="31" y="0"/>
                                </a:cubicBezTo>
                                <a:cubicBezTo>
                                  <a:pt x="36" y="0"/>
                                  <a:pt x="41" y="1"/>
                                  <a:pt x="45" y="4"/>
                                </a:cubicBezTo>
                                <a:cubicBezTo>
                                  <a:pt x="50" y="6"/>
                                  <a:pt x="53" y="10"/>
                                  <a:pt x="55" y="14"/>
                                </a:cubicBezTo>
                                <a:cubicBezTo>
                                  <a:pt x="48" y="18"/>
                                  <a:pt x="48" y="18"/>
                                  <a:pt x="48" y="18"/>
                                </a:cubicBezTo>
                                <a:cubicBezTo>
                                  <a:pt x="47" y="16"/>
                                  <a:pt x="46" y="14"/>
                                  <a:pt x="45" y="13"/>
                                </a:cubicBezTo>
                                <a:cubicBezTo>
                                  <a:pt x="43" y="11"/>
                                  <a:pt x="42" y="10"/>
                                  <a:pt x="40" y="9"/>
                                </a:cubicBezTo>
                                <a:cubicBezTo>
                                  <a:pt x="39" y="9"/>
                                  <a:pt x="37" y="8"/>
                                  <a:pt x="35" y="8"/>
                                </a:cubicBezTo>
                                <a:cubicBezTo>
                                  <a:pt x="34" y="7"/>
                                  <a:pt x="32" y="7"/>
                                  <a:pt x="30" y="7"/>
                                </a:cubicBezTo>
                                <a:cubicBezTo>
                                  <a:pt x="27" y="7"/>
                                  <a:pt x="23" y="8"/>
                                  <a:pt x="21" y="9"/>
                                </a:cubicBezTo>
                                <a:cubicBezTo>
                                  <a:pt x="18" y="11"/>
                                  <a:pt x="16" y="13"/>
                                  <a:pt x="14" y="15"/>
                                </a:cubicBezTo>
                                <a:cubicBezTo>
                                  <a:pt x="12" y="17"/>
                                  <a:pt x="10" y="20"/>
                                  <a:pt x="9" y="23"/>
                                </a:cubicBezTo>
                                <a:cubicBezTo>
                                  <a:pt x="8" y="26"/>
                                  <a:pt x="8" y="29"/>
                                  <a:pt x="8" y="32"/>
                                </a:cubicBezTo>
                                <a:cubicBezTo>
                                  <a:pt x="8" y="36"/>
                                  <a:pt x="9" y="39"/>
                                  <a:pt x="10" y="42"/>
                                </a:cubicBezTo>
                                <a:cubicBezTo>
                                  <a:pt x="11" y="45"/>
                                  <a:pt x="12" y="48"/>
                                  <a:pt x="14" y="50"/>
                                </a:cubicBezTo>
                                <a:cubicBezTo>
                                  <a:pt x="16" y="53"/>
                                  <a:pt x="19" y="55"/>
                                  <a:pt x="21" y="56"/>
                                </a:cubicBezTo>
                                <a:cubicBezTo>
                                  <a:pt x="24" y="57"/>
                                  <a:pt x="27" y="58"/>
                                  <a:pt x="30" y="58"/>
                                </a:cubicBezTo>
                                <a:cubicBezTo>
                                  <a:pt x="32" y="58"/>
                                  <a:pt x="34" y="58"/>
                                  <a:pt x="36" y="57"/>
                                </a:cubicBezTo>
                                <a:cubicBezTo>
                                  <a:pt x="38" y="57"/>
                                  <a:pt x="39" y="56"/>
                                  <a:pt x="41" y="55"/>
                                </a:cubicBezTo>
                                <a:cubicBezTo>
                                  <a:pt x="43" y="54"/>
                                  <a:pt x="44" y="53"/>
                                  <a:pt x="46" y="52"/>
                                </a:cubicBezTo>
                                <a:cubicBezTo>
                                  <a:pt x="47" y="50"/>
                                  <a:pt x="48" y="49"/>
                                  <a:pt x="49" y="47"/>
                                </a:cubicBezTo>
                                <a:cubicBezTo>
                                  <a:pt x="56" y="50"/>
                                  <a:pt x="56" y="50"/>
                                  <a:pt x="56" y="50"/>
                                </a:cubicBezTo>
                                <a:cubicBezTo>
                                  <a:pt x="55" y="53"/>
                                  <a:pt x="53" y="55"/>
                                  <a:pt x="52" y="57"/>
                                </a:cubicBezTo>
                                <a:cubicBezTo>
                                  <a:pt x="50" y="59"/>
                                  <a:pt x="48" y="60"/>
                                  <a:pt x="45" y="62"/>
                                </a:cubicBezTo>
                                <a:cubicBezTo>
                                  <a:pt x="43" y="63"/>
                                  <a:pt x="40" y="64"/>
                                  <a:pt x="38" y="64"/>
                                </a:cubicBezTo>
                                <a:cubicBezTo>
                                  <a:pt x="35" y="65"/>
                                  <a:pt x="33" y="65"/>
                                  <a:pt x="30" y="65"/>
                                </a:cubicBezTo>
                                <a:cubicBezTo>
                                  <a:pt x="26" y="65"/>
                                  <a:pt x="22" y="64"/>
                                  <a:pt x="18" y="63"/>
                                </a:cubicBezTo>
                                <a:cubicBezTo>
                                  <a:pt x="14" y="61"/>
                                  <a:pt x="11" y="58"/>
                                  <a:pt x="8" y="55"/>
                                </a:cubicBezTo>
                                <a:cubicBezTo>
                                  <a:pt x="5" y="52"/>
                                  <a:pt x="3" y="48"/>
                                  <a:pt x="2" y="44"/>
                                </a:cubicBezTo>
                                <a:cubicBezTo>
                                  <a:pt x="0" y="40"/>
                                  <a:pt x="0" y="36"/>
                                  <a:pt x="0" y="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" name="Freeform 14"/>
                        <wps:cNvSpPr>
                          <a:spLocks noEditPoints="1"/>
                        </wps:cNvSpPr>
                        <wps:spPr bwMode="auto">
                          <a:xfrm>
                            <a:off x="9745663" y="693738"/>
                            <a:ext cx="165100" cy="180975"/>
                          </a:xfrm>
                          <a:custGeom>
                            <a:avLst/>
                            <a:gdLst>
                              <a:gd name="T0" fmla="*/ 30 w 61"/>
                              <a:gd name="T1" fmla="*/ 66 h 66"/>
                              <a:gd name="T2" fmla="*/ 18 w 61"/>
                              <a:gd name="T3" fmla="*/ 64 h 66"/>
                              <a:gd name="T4" fmla="*/ 8 w 61"/>
                              <a:gd name="T5" fmla="*/ 56 h 66"/>
                              <a:gd name="T6" fmla="*/ 2 w 61"/>
                              <a:gd name="T7" fmla="*/ 46 h 66"/>
                              <a:gd name="T8" fmla="*/ 0 w 61"/>
                              <a:gd name="T9" fmla="*/ 33 h 66"/>
                              <a:gd name="T10" fmla="*/ 2 w 61"/>
                              <a:gd name="T11" fmla="*/ 21 h 66"/>
                              <a:gd name="T12" fmla="*/ 8 w 61"/>
                              <a:gd name="T13" fmla="*/ 10 h 66"/>
                              <a:gd name="T14" fmla="*/ 18 w 61"/>
                              <a:gd name="T15" fmla="*/ 3 h 66"/>
                              <a:gd name="T16" fmla="*/ 30 w 61"/>
                              <a:gd name="T17" fmla="*/ 0 h 66"/>
                              <a:gd name="T18" fmla="*/ 43 w 61"/>
                              <a:gd name="T19" fmla="*/ 3 h 66"/>
                              <a:gd name="T20" fmla="*/ 52 w 61"/>
                              <a:gd name="T21" fmla="*/ 11 h 66"/>
                              <a:gd name="T22" fmla="*/ 59 w 61"/>
                              <a:gd name="T23" fmla="*/ 21 h 66"/>
                              <a:gd name="T24" fmla="*/ 61 w 61"/>
                              <a:gd name="T25" fmla="*/ 34 h 66"/>
                              <a:gd name="T26" fmla="*/ 58 w 61"/>
                              <a:gd name="T27" fmla="*/ 46 h 66"/>
                              <a:gd name="T28" fmla="*/ 52 w 61"/>
                              <a:gd name="T29" fmla="*/ 56 h 66"/>
                              <a:gd name="T30" fmla="*/ 42 w 61"/>
                              <a:gd name="T31" fmla="*/ 64 h 66"/>
                              <a:gd name="T32" fmla="*/ 30 w 61"/>
                              <a:gd name="T33" fmla="*/ 66 h 66"/>
                              <a:gd name="T34" fmla="*/ 8 w 61"/>
                              <a:gd name="T35" fmla="*/ 33 h 66"/>
                              <a:gd name="T36" fmla="*/ 10 w 61"/>
                              <a:gd name="T37" fmla="*/ 43 h 66"/>
                              <a:gd name="T38" fmla="*/ 14 w 61"/>
                              <a:gd name="T39" fmla="*/ 51 h 66"/>
                              <a:gd name="T40" fmla="*/ 21 w 61"/>
                              <a:gd name="T41" fmla="*/ 57 h 66"/>
                              <a:gd name="T42" fmla="*/ 30 w 61"/>
                              <a:gd name="T43" fmla="*/ 59 h 66"/>
                              <a:gd name="T44" fmla="*/ 40 w 61"/>
                              <a:gd name="T45" fmla="*/ 57 h 66"/>
                              <a:gd name="T46" fmla="*/ 47 w 61"/>
                              <a:gd name="T47" fmla="*/ 51 h 66"/>
                              <a:gd name="T48" fmla="*/ 51 w 61"/>
                              <a:gd name="T49" fmla="*/ 43 h 66"/>
                              <a:gd name="T50" fmla="*/ 52 w 61"/>
                              <a:gd name="T51" fmla="*/ 33 h 66"/>
                              <a:gd name="T52" fmla="*/ 51 w 61"/>
                              <a:gd name="T53" fmla="*/ 24 h 66"/>
                              <a:gd name="T54" fmla="*/ 46 w 61"/>
                              <a:gd name="T55" fmla="*/ 16 h 66"/>
                              <a:gd name="T56" fmla="*/ 39 w 61"/>
                              <a:gd name="T57" fmla="*/ 10 h 66"/>
                              <a:gd name="T58" fmla="*/ 30 w 61"/>
                              <a:gd name="T59" fmla="*/ 8 h 66"/>
                              <a:gd name="T60" fmla="*/ 21 w 61"/>
                              <a:gd name="T61" fmla="*/ 10 h 66"/>
                              <a:gd name="T62" fmla="*/ 14 w 61"/>
                              <a:gd name="T63" fmla="*/ 16 h 66"/>
                              <a:gd name="T64" fmla="*/ 9 w 61"/>
                              <a:gd name="T65" fmla="*/ 24 h 66"/>
                              <a:gd name="T66" fmla="*/ 8 w 61"/>
                              <a:gd name="T67" fmla="*/ 33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1" h="66">
                                <a:moveTo>
                                  <a:pt x="30" y="66"/>
                                </a:moveTo>
                                <a:cubicBezTo>
                                  <a:pt x="26" y="66"/>
                                  <a:pt x="21" y="65"/>
                                  <a:pt x="18" y="64"/>
                                </a:cubicBezTo>
                                <a:cubicBezTo>
                                  <a:pt x="14" y="62"/>
                                  <a:pt x="11" y="59"/>
                                  <a:pt x="8" y="56"/>
                                </a:cubicBezTo>
                                <a:cubicBezTo>
                                  <a:pt x="5" y="53"/>
                                  <a:pt x="3" y="50"/>
                                  <a:pt x="2" y="46"/>
                                </a:cubicBezTo>
                                <a:cubicBezTo>
                                  <a:pt x="0" y="42"/>
                                  <a:pt x="0" y="38"/>
                                  <a:pt x="0" y="33"/>
                                </a:cubicBezTo>
                                <a:cubicBezTo>
                                  <a:pt x="0" y="29"/>
                                  <a:pt x="0" y="25"/>
                                  <a:pt x="2" y="21"/>
                                </a:cubicBezTo>
                                <a:cubicBezTo>
                                  <a:pt x="3" y="17"/>
                                  <a:pt x="6" y="14"/>
                                  <a:pt x="8" y="10"/>
                                </a:cubicBezTo>
                                <a:cubicBezTo>
                                  <a:pt x="11" y="7"/>
                                  <a:pt x="14" y="5"/>
                                  <a:pt x="18" y="3"/>
                                </a:cubicBezTo>
                                <a:cubicBezTo>
                                  <a:pt x="22" y="1"/>
                                  <a:pt x="26" y="0"/>
                                  <a:pt x="30" y="0"/>
                                </a:cubicBezTo>
                                <a:cubicBezTo>
                                  <a:pt x="35" y="0"/>
                                  <a:pt x="39" y="1"/>
                                  <a:pt x="43" y="3"/>
                                </a:cubicBezTo>
                                <a:cubicBezTo>
                                  <a:pt x="47" y="5"/>
                                  <a:pt x="50" y="8"/>
                                  <a:pt x="52" y="11"/>
                                </a:cubicBezTo>
                                <a:cubicBezTo>
                                  <a:pt x="55" y="14"/>
                                  <a:pt x="57" y="18"/>
                                  <a:pt x="59" y="21"/>
                                </a:cubicBezTo>
                                <a:cubicBezTo>
                                  <a:pt x="60" y="25"/>
                                  <a:pt x="61" y="29"/>
                                  <a:pt x="61" y="34"/>
                                </a:cubicBezTo>
                                <a:cubicBezTo>
                                  <a:pt x="61" y="38"/>
                                  <a:pt x="60" y="42"/>
                                  <a:pt x="58" y="46"/>
                                </a:cubicBezTo>
                                <a:cubicBezTo>
                                  <a:pt x="57" y="50"/>
                                  <a:pt x="55" y="53"/>
                                  <a:pt x="52" y="56"/>
                                </a:cubicBezTo>
                                <a:cubicBezTo>
                                  <a:pt x="49" y="59"/>
                                  <a:pt x="46" y="62"/>
                                  <a:pt x="42" y="64"/>
                                </a:cubicBezTo>
                                <a:cubicBezTo>
                                  <a:pt x="39" y="65"/>
                                  <a:pt x="35" y="66"/>
                                  <a:pt x="30" y="66"/>
                                </a:cubicBezTo>
                                <a:close/>
                                <a:moveTo>
                                  <a:pt x="8" y="33"/>
                                </a:moveTo>
                                <a:cubicBezTo>
                                  <a:pt x="8" y="37"/>
                                  <a:pt x="8" y="40"/>
                                  <a:pt x="10" y="43"/>
                                </a:cubicBezTo>
                                <a:cubicBezTo>
                                  <a:pt x="11" y="46"/>
                                  <a:pt x="12" y="49"/>
                                  <a:pt x="14" y="51"/>
                                </a:cubicBezTo>
                                <a:cubicBezTo>
                                  <a:pt x="16" y="54"/>
                                  <a:pt x="18" y="55"/>
                                  <a:pt x="21" y="57"/>
                                </a:cubicBezTo>
                                <a:cubicBezTo>
                                  <a:pt x="24" y="58"/>
                                  <a:pt x="27" y="59"/>
                                  <a:pt x="30" y="59"/>
                                </a:cubicBezTo>
                                <a:cubicBezTo>
                                  <a:pt x="34" y="59"/>
                                  <a:pt x="37" y="58"/>
                                  <a:pt x="40" y="57"/>
                                </a:cubicBezTo>
                                <a:cubicBezTo>
                                  <a:pt x="42" y="55"/>
                                  <a:pt x="45" y="53"/>
                                  <a:pt x="47" y="51"/>
                                </a:cubicBezTo>
                                <a:cubicBezTo>
                                  <a:pt x="49" y="48"/>
                                  <a:pt x="50" y="46"/>
                                  <a:pt x="51" y="43"/>
                                </a:cubicBezTo>
                                <a:cubicBezTo>
                                  <a:pt x="52" y="40"/>
                                  <a:pt x="52" y="37"/>
                                  <a:pt x="52" y="33"/>
                                </a:cubicBezTo>
                                <a:cubicBezTo>
                                  <a:pt x="52" y="30"/>
                                  <a:pt x="52" y="27"/>
                                  <a:pt x="51" y="24"/>
                                </a:cubicBezTo>
                                <a:cubicBezTo>
                                  <a:pt x="50" y="21"/>
                                  <a:pt x="48" y="18"/>
                                  <a:pt x="46" y="16"/>
                                </a:cubicBezTo>
                                <a:cubicBezTo>
                                  <a:pt x="44" y="13"/>
                                  <a:pt x="42" y="11"/>
                                  <a:pt x="39" y="10"/>
                                </a:cubicBezTo>
                                <a:cubicBezTo>
                                  <a:pt x="37" y="9"/>
                                  <a:pt x="34" y="8"/>
                                  <a:pt x="30" y="8"/>
                                </a:cubicBezTo>
                                <a:cubicBezTo>
                                  <a:pt x="27" y="8"/>
                                  <a:pt x="24" y="9"/>
                                  <a:pt x="21" y="10"/>
                                </a:cubicBezTo>
                                <a:cubicBezTo>
                                  <a:pt x="18" y="12"/>
                                  <a:pt x="16" y="14"/>
                                  <a:pt x="14" y="16"/>
                                </a:cubicBezTo>
                                <a:cubicBezTo>
                                  <a:pt x="12" y="18"/>
                                  <a:pt x="11" y="21"/>
                                  <a:pt x="9" y="24"/>
                                </a:cubicBezTo>
                                <a:cubicBezTo>
                                  <a:pt x="8" y="27"/>
                                  <a:pt x="8" y="30"/>
                                  <a:pt x="8" y="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3" name="Freeform 15"/>
                        <wps:cNvSpPr>
                          <a:spLocks/>
                        </wps:cNvSpPr>
                        <wps:spPr bwMode="auto">
                          <a:xfrm>
                            <a:off x="9993313" y="696913"/>
                            <a:ext cx="146050" cy="177800"/>
                          </a:xfrm>
                          <a:custGeom>
                            <a:avLst/>
                            <a:gdLst>
                              <a:gd name="T0" fmla="*/ 13 w 92"/>
                              <a:gd name="T1" fmla="*/ 26 h 112"/>
                              <a:gd name="T2" fmla="*/ 13 w 92"/>
                              <a:gd name="T3" fmla="*/ 112 h 112"/>
                              <a:gd name="T4" fmla="*/ 0 w 92"/>
                              <a:gd name="T5" fmla="*/ 112 h 112"/>
                              <a:gd name="T6" fmla="*/ 0 w 92"/>
                              <a:gd name="T7" fmla="*/ 0 h 112"/>
                              <a:gd name="T8" fmla="*/ 10 w 92"/>
                              <a:gd name="T9" fmla="*/ 0 h 112"/>
                              <a:gd name="T10" fmla="*/ 78 w 92"/>
                              <a:gd name="T11" fmla="*/ 88 h 112"/>
                              <a:gd name="T12" fmla="*/ 78 w 92"/>
                              <a:gd name="T13" fmla="*/ 0 h 112"/>
                              <a:gd name="T14" fmla="*/ 92 w 92"/>
                              <a:gd name="T15" fmla="*/ 0 h 112"/>
                              <a:gd name="T16" fmla="*/ 92 w 92"/>
                              <a:gd name="T17" fmla="*/ 112 h 112"/>
                              <a:gd name="T18" fmla="*/ 80 w 92"/>
                              <a:gd name="T19" fmla="*/ 112 h 112"/>
                              <a:gd name="T20" fmla="*/ 13 w 92"/>
                              <a:gd name="T21" fmla="*/ 26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92" h="112">
                                <a:moveTo>
                                  <a:pt x="13" y="26"/>
                                </a:moveTo>
                                <a:lnTo>
                                  <a:pt x="13" y="112"/>
                                </a:lnTo>
                                <a:lnTo>
                                  <a:pt x="0" y="112"/>
                                </a:ln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lnTo>
                                  <a:pt x="78" y="88"/>
                                </a:lnTo>
                                <a:lnTo>
                                  <a:pt x="78" y="0"/>
                                </a:lnTo>
                                <a:lnTo>
                                  <a:pt x="92" y="0"/>
                                </a:lnTo>
                                <a:lnTo>
                                  <a:pt x="92" y="112"/>
                                </a:lnTo>
                                <a:lnTo>
                                  <a:pt x="80" y="112"/>
                                </a:lnTo>
                                <a:lnTo>
                                  <a:pt x="13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" name="Freeform 16"/>
                        <wps:cNvSpPr>
                          <a:spLocks/>
                        </wps:cNvSpPr>
                        <wps:spPr bwMode="auto">
                          <a:xfrm>
                            <a:off x="10218738" y="693738"/>
                            <a:ext cx="134938" cy="182563"/>
                          </a:xfrm>
                          <a:custGeom>
                            <a:avLst/>
                            <a:gdLst>
                              <a:gd name="T0" fmla="*/ 43 w 50"/>
                              <a:gd name="T1" fmla="*/ 15 h 67"/>
                              <a:gd name="T2" fmla="*/ 41 w 50"/>
                              <a:gd name="T3" fmla="*/ 12 h 67"/>
                              <a:gd name="T4" fmla="*/ 36 w 50"/>
                              <a:gd name="T5" fmla="*/ 10 h 67"/>
                              <a:gd name="T6" fmla="*/ 31 w 50"/>
                              <a:gd name="T7" fmla="*/ 8 h 67"/>
                              <a:gd name="T8" fmla="*/ 26 w 50"/>
                              <a:gd name="T9" fmla="*/ 8 h 67"/>
                              <a:gd name="T10" fmla="*/ 15 w 50"/>
                              <a:gd name="T11" fmla="*/ 11 h 67"/>
                              <a:gd name="T12" fmla="*/ 11 w 50"/>
                              <a:gd name="T13" fmla="*/ 18 h 67"/>
                              <a:gd name="T14" fmla="*/ 12 w 50"/>
                              <a:gd name="T15" fmla="*/ 23 h 67"/>
                              <a:gd name="T16" fmla="*/ 15 w 50"/>
                              <a:gd name="T17" fmla="*/ 26 h 67"/>
                              <a:gd name="T18" fmla="*/ 21 w 50"/>
                              <a:gd name="T19" fmla="*/ 28 h 67"/>
                              <a:gd name="T20" fmla="*/ 28 w 50"/>
                              <a:gd name="T21" fmla="*/ 30 h 67"/>
                              <a:gd name="T22" fmla="*/ 37 w 50"/>
                              <a:gd name="T23" fmla="*/ 32 h 67"/>
                              <a:gd name="T24" fmla="*/ 44 w 50"/>
                              <a:gd name="T25" fmla="*/ 36 h 67"/>
                              <a:gd name="T26" fmla="*/ 49 w 50"/>
                              <a:gd name="T27" fmla="*/ 41 h 67"/>
                              <a:gd name="T28" fmla="*/ 50 w 50"/>
                              <a:gd name="T29" fmla="*/ 48 h 67"/>
                              <a:gd name="T30" fmla="*/ 48 w 50"/>
                              <a:gd name="T31" fmla="*/ 57 h 67"/>
                              <a:gd name="T32" fmla="*/ 43 w 50"/>
                              <a:gd name="T33" fmla="*/ 62 h 67"/>
                              <a:gd name="T34" fmla="*/ 36 w 50"/>
                              <a:gd name="T35" fmla="*/ 65 h 67"/>
                              <a:gd name="T36" fmla="*/ 27 w 50"/>
                              <a:gd name="T37" fmla="*/ 67 h 67"/>
                              <a:gd name="T38" fmla="*/ 12 w 50"/>
                              <a:gd name="T39" fmla="*/ 64 h 67"/>
                              <a:gd name="T40" fmla="*/ 0 w 50"/>
                              <a:gd name="T41" fmla="*/ 57 h 67"/>
                              <a:gd name="T42" fmla="*/ 4 w 50"/>
                              <a:gd name="T43" fmla="*/ 50 h 67"/>
                              <a:gd name="T44" fmla="*/ 8 w 50"/>
                              <a:gd name="T45" fmla="*/ 54 h 67"/>
                              <a:gd name="T46" fmla="*/ 13 w 50"/>
                              <a:gd name="T47" fmla="*/ 56 h 67"/>
                              <a:gd name="T48" fmla="*/ 20 w 50"/>
                              <a:gd name="T49" fmla="*/ 58 h 67"/>
                              <a:gd name="T50" fmla="*/ 27 w 50"/>
                              <a:gd name="T51" fmla="*/ 59 h 67"/>
                              <a:gd name="T52" fmla="*/ 38 w 50"/>
                              <a:gd name="T53" fmla="*/ 57 h 67"/>
                              <a:gd name="T54" fmla="*/ 41 w 50"/>
                              <a:gd name="T55" fmla="*/ 49 h 67"/>
                              <a:gd name="T56" fmla="*/ 40 w 50"/>
                              <a:gd name="T57" fmla="*/ 45 h 67"/>
                              <a:gd name="T58" fmla="*/ 37 w 50"/>
                              <a:gd name="T59" fmla="*/ 41 h 67"/>
                              <a:gd name="T60" fmla="*/ 31 w 50"/>
                              <a:gd name="T61" fmla="*/ 39 h 67"/>
                              <a:gd name="T62" fmla="*/ 23 w 50"/>
                              <a:gd name="T63" fmla="*/ 37 h 67"/>
                              <a:gd name="T64" fmla="*/ 14 w 50"/>
                              <a:gd name="T65" fmla="*/ 34 h 67"/>
                              <a:gd name="T66" fmla="*/ 8 w 50"/>
                              <a:gd name="T67" fmla="*/ 31 h 67"/>
                              <a:gd name="T68" fmla="*/ 4 w 50"/>
                              <a:gd name="T69" fmla="*/ 26 h 67"/>
                              <a:gd name="T70" fmla="*/ 3 w 50"/>
                              <a:gd name="T71" fmla="*/ 20 h 67"/>
                              <a:gd name="T72" fmla="*/ 4 w 50"/>
                              <a:gd name="T73" fmla="*/ 11 h 67"/>
                              <a:gd name="T74" fmla="*/ 9 w 50"/>
                              <a:gd name="T75" fmla="*/ 5 h 67"/>
                              <a:gd name="T76" fmla="*/ 17 w 50"/>
                              <a:gd name="T77" fmla="*/ 2 h 67"/>
                              <a:gd name="T78" fmla="*/ 26 w 50"/>
                              <a:gd name="T79" fmla="*/ 0 h 67"/>
                              <a:gd name="T80" fmla="*/ 38 w 50"/>
                              <a:gd name="T81" fmla="*/ 2 h 67"/>
                              <a:gd name="T82" fmla="*/ 47 w 50"/>
                              <a:gd name="T83" fmla="*/ 8 h 67"/>
                              <a:gd name="T84" fmla="*/ 43 w 50"/>
                              <a:gd name="T85" fmla="*/ 15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0" h="67">
                                <a:moveTo>
                                  <a:pt x="43" y="15"/>
                                </a:moveTo>
                                <a:cubicBezTo>
                                  <a:pt x="43" y="14"/>
                                  <a:pt x="42" y="13"/>
                                  <a:pt x="41" y="12"/>
                                </a:cubicBezTo>
                                <a:cubicBezTo>
                                  <a:pt x="39" y="11"/>
                                  <a:pt x="38" y="11"/>
                                  <a:pt x="36" y="10"/>
                                </a:cubicBezTo>
                                <a:cubicBezTo>
                                  <a:pt x="35" y="9"/>
                                  <a:pt x="33" y="9"/>
                                  <a:pt x="31" y="8"/>
                                </a:cubicBezTo>
                                <a:cubicBezTo>
                                  <a:pt x="30" y="8"/>
                                  <a:pt x="28" y="8"/>
                                  <a:pt x="26" y="8"/>
                                </a:cubicBezTo>
                                <a:cubicBezTo>
                                  <a:pt x="21" y="8"/>
                                  <a:pt x="17" y="9"/>
                                  <a:pt x="15" y="11"/>
                                </a:cubicBezTo>
                                <a:cubicBezTo>
                                  <a:pt x="12" y="13"/>
                                  <a:pt x="11" y="15"/>
                                  <a:pt x="11" y="18"/>
                                </a:cubicBezTo>
                                <a:cubicBezTo>
                                  <a:pt x="11" y="20"/>
                                  <a:pt x="11" y="22"/>
                                  <a:pt x="12" y="23"/>
                                </a:cubicBezTo>
                                <a:cubicBezTo>
                                  <a:pt x="13" y="24"/>
                                  <a:pt x="14" y="25"/>
                                  <a:pt x="15" y="26"/>
                                </a:cubicBezTo>
                                <a:cubicBezTo>
                                  <a:pt x="17" y="27"/>
                                  <a:pt x="19" y="27"/>
                                  <a:pt x="21" y="28"/>
                                </a:cubicBezTo>
                                <a:cubicBezTo>
                                  <a:pt x="23" y="29"/>
                                  <a:pt x="25" y="29"/>
                                  <a:pt x="28" y="30"/>
                                </a:cubicBezTo>
                                <a:cubicBezTo>
                                  <a:pt x="32" y="31"/>
                                  <a:pt x="35" y="31"/>
                                  <a:pt x="37" y="32"/>
                                </a:cubicBezTo>
                                <a:cubicBezTo>
                                  <a:pt x="40" y="33"/>
                                  <a:pt x="42" y="34"/>
                                  <a:pt x="44" y="36"/>
                                </a:cubicBezTo>
                                <a:cubicBezTo>
                                  <a:pt x="46" y="37"/>
                                  <a:pt x="48" y="39"/>
                                  <a:pt x="49" y="41"/>
                                </a:cubicBezTo>
                                <a:cubicBezTo>
                                  <a:pt x="50" y="43"/>
                                  <a:pt x="50" y="46"/>
                                  <a:pt x="50" y="48"/>
                                </a:cubicBezTo>
                                <a:cubicBezTo>
                                  <a:pt x="50" y="52"/>
                                  <a:pt x="50" y="54"/>
                                  <a:pt x="48" y="57"/>
                                </a:cubicBezTo>
                                <a:cubicBezTo>
                                  <a:pt x="47" y="59"/>
                                  <a:pt x="46" y="61"/>
                                  <a:pt x="43" y="62"/>
                                </a:cubicBezTo>
                                <a:cubicBezTo>
                                  <a:pt x="41" y="64"/>
                                  <a:pt x="39" y="65"/>
                                  <a:pt x="36" y="65"/>
                                </a:cubicBezTo>
                                <a:cubicBezTo>
                                  <a:pt x="33" y="66"/>
                                  <a:pt x="30" y="67"/>
                                  <a:pt x="27" y="67"/>
                                </a:cubicBezTo>
                                <a:cubicBezTo>
                                  <a:pt x="22" y="67"/>
                                  <a:pt x="17" y="66"/>
                                  <a:pt x="12" y="64"/>
                                </a:cubicBezTo>
                                <a:cubicBezTo>
                                  <a:pt x="8" y="63"/>
                                  <a:pt x="4" y="60"/>
                                  <a:pt x="0" y="57"/>
                                </a:cubicBezTo>
                                <a:cubicBezTo>
                                  <a:pt x="4" y="50"/>
                                  <a:pt x="4" y="50"/>
                                  <a:pt x="4" y="50"/>
                                </a:cubicBezTo>
                                <a:cubicBezTo>
                                  <a:pt x="5" y="51"/>
                                  <a:pt x="6" y="53"/>
                                  <a:pt x="8" y="54"/>
                                </a:cubicBezTo>
                                <a:cubicBezTo>
                                  <a:pt x="9" y="55"/>
                                  <a:pt x="11" y="56"/>
                                  <a:pt x="13" y="56"/>
                                </a:cubicBezTo>
                                <a:cubicBezTo>
                                  <a:pt x="15" y="57"/>
                                  <a:pt x="17" y="58"/>
                                  <a:pt x="20" y="58"/>
                                </a:cubicBezTo>
                                <a:cubicBezTo>
                                  <a:pt x="22" y="59"/>
                                  <a:pt x="24" y="59"/>
                                  <a:pt x="27" y="59"/>
                                </a:cubicBezTo>
                                <a:cubicBezTo>
                                  <a:pt x="31" y="59"/>
                                  <a:pt x="35" y="58"/>
                                  <a:pt x="38" y="57"/>
                                </a:cubicBezTo>
                                <a:cubicBezTo>
                                  <a:pt x="40" y="55"/>
                                  <a:pt x="41" y="53"/>
                                  <a:pt x="41" y="49"/>
                                </a:cubicBezTo>
                                <a:cubicBezTo>
                                  <a:pt x="41" y="47"/>
                                  <a:pt x="41" y="46"/>
                                  <a:pt x="40" y="45"/>
                                </a:cubicBezTo>
                                <a:cubicBezTo>
                                  <a:pt x="39" y="43"/>
                                  <a:pt x="38" y="42"/>
                                  <a:pt x="37" y="41"/>
                                </a:cubicBezTo>
                                <a:cubicBezTo>
                                  <a:pt x="35" y="40"/>
                                  <a:pt x="33" y="40"/>
                                  <a:pt x="31" y="39"/>
                                </a:cubicBezTo>
                                <a:cubicBezTo>
                                  <a:pt x="28" y="38"/>
                                  <a:pt x="26" y="38"/>
                                  <a:pt x="23" y="37"/>
                                </a:cubicBezTo>
                                <a:cubicBezTo>
                                  <a:pt x="19" y="36"/>
                                  <a:pt x="16" y="35"/>
                                  <a:pt x="14" y="34"/>
                                </a:cubicBezTo>
                                <a:cubicBezTo>
                                  <a:pt x="11" y="33"/>
                                  <a:pt x="9" y="32"/>
                                  <a:pt x="8" y="31"/>
                                </a:cubicBezTo>
                                <a:cubicBezTo>
                                  <a:pt x="6" y="30"/>
                                  <a:pt x="5" y="28"/>
                                  <a:pt x="4" y="26"/>
                                </a:cubicBezTo>
                                <a:cubicBezTo>
                                  <a:pt x="3" y="24"/>
                                  <a:pt x="3" y="22"/>
                                  <a:pt x="3" y="20"/>
                                </a:cubicBezTo>
                                <a:cubicBezTo>
                                  <a:pt x="3" y="17"/>
                                  <a:pt x="3" y="14"/>
                                  <a:pt x="4" y="11"/>
                                </a:cubicBezTo>
                                <a:cubicBezTo>
                                  <a:pt x="6" y="9"/>
                                  <a:pt x="7" y="7"/>
                                  <a:pt x="9" y="5"/>
                                </a:cubicBezTo>
                                <a:cubicBezTo>
                                  <a:pt x="11" y="4"/>
                                  <a:pt x="14" y="3"/>
                                  <a:pt x="17" y="2"/>
                                </a:cubicBezTo>
                                <a:cubicBezTo>
                                  <a:pt x="20" y="1"/>
                                  <a:pt x="23" y="0"/>
                                  <a:pt x="26" y="0"/>
                                </a:cubicBezTo>
                                <a:cubicBezTo>
                                  <a:pt x="30" y="0"/>
                                  <a:pt x="34" y="1"/>
                                  <a:pt x="38" y="2"/>
                                </a:cubicBezTo>
                                <a:cubicBezTo>
                                  <a:pt x="41" y="4"/>
                                  <a:pt x="45" y="6"/>
                                  <a:pt x="47" y="8"/>
                                </a:cubicBezTo>
                                <a:lnTo>
                                  <a:pt x="43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" name="Freeform 17"/>
                        <wps:cNvSpPr>
                          <a:spLocks/>
                        </wps:cNvSpPr>
                        <wps:spPr bwMode="auto">
                          <a:xfrm>
                            <a:off x="10429875" y="696913"/>
                            <a:ext cx="152400" cy="177800"/>
                          </a:xfrm>
                          <a:custGeom>
                            <a:avLst/>
                            <a:gdLst>
                              <a:gd name="T0" fmla="*/ 28 w 56"/>
                              <a:gd name="T1" fmla="*/ 58 h 65"/>
                              <a:gd name="T2" fmla="*/ 37 w 56"/>
                              <a:gd name="T3" fmla="*/ 56 h 65"/>
                              <a:gd name="T4" fmla="*/ 43 w 56"/>
                              <a:gd name="T5" fmla="*/ 50 h 65"/>
                              <a:gd name="T6" fmla="*/ 47 w 56"/>
                              <a:gd name="T7" fmla="*/ 42 h 65"/>
                              <a:gd name="T8" fmla="*/ 48 w 56"/>
                              <a:gd name="T9" fmla="*/ 33 h 65"/>
                              <a:gd name="T10" fmla="*/ 48 w 56"/>
                              <a:gd name="T11" fmla="*/ 0 h 65"/>
                              <a:gd name="T12" fmla="*/ 56 w 56"/>
                              <a:gd name="T13" fmla="*/ 0 h 65"/>
                              <a:gd name="T14" fmla="*/ 56 w 56"/>
                              <a:gd name="T15" fmla="*/ 33 h 65"/>
                              <a:gd name="T16" fmla="*/ 54 w 56"/>
                              <a:gd name="T17" fmla="*/ 45 h 65"/>
                              <a:gd name="T18" fmla="*/ 49 w 56"/>
                              <a:gd name="T19" fmla="*/ 56 h 65"/>
                              <a:gd name="T20" fmla="*/ 41 w 56"/>
                              <a:gd name="T21" fmla="*/ 63 h 65"/>
                              <a:gd name="T22" fmla="*/ 28 w 56"/>
                              <a:gd name="T23" fmla="*/ 65 h 65"/>
                              <a:gd name="T24" fmla="*/ 15 w 56"/>
                              <a:gd name="T25" fmla="*/ 63 h 65"/>
                              <a:gd name="T26" fmla="*/ 6 w 56"/>
                              <a:gd name="T27" fmla="*/ 55 h 65"/>
                              <a:gd name="T28" fmla="*/ 2 w 56"/>
                              <a:gd name="T29" fmla="*/ 45 h 65"/>
                              <a:gd name="T30" fmla="*/ 0 w 56"/>
                              <a:gd name="T31" fmla="*/ 33 h 65"/>
                              <a:gd name="T32" fmla="*/ 0 w 56"/>
                              <a:gd name="T33" fmla="*/ 0 h 65"/>
                              <a:gd name="T34" fmla="*/ 9 w 56"/>
                              <a:gd name="T35" fmla="*/ 0 h 65"/>
                              <a:gd name="T36" fmla="*/ 9 w 56"/>
                              <a:gd name="T37" fmla="*/ 33 h 65"/>
                              <a:gd name="T38" fmla="*/ 10 w 56"/>
                              <a:gd name="T39" fmla="*/ 42 h 65"/>
                              <a:gd name="T40" fmla="*/ 13 w 56"/>
                              <a:gd name="T41" fmla="*/ 50 h 65"/>
                              <a:gd name="T42" fmla="*/ 19 w 56"/>
                              <a:gd name="T43" fmla="*/ 56 h 65"/>
                              <a:gd name="T44" fmla="*/ 28 w 56"/>
                              <a:gd name="T45" fmla="*/ 58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56" h="65">
                                <a:moveTo>
                                  <a:pt x="28" y="58"/>
                                </a:moveTo>
                                <a:cubicBezTo>
                                  <a:pt x="32" y="58"/>
                                  <a:pt x="35" y="57"/>
                                  <a:pt x="37" y="56"/>
                                </a:cubicBezTo>
                                <a:cubicBezTo>
                                  <a:pt x="40" y="54"/>
                                  <a:pt x="42" y="52"/>
                                  <a:pt x="43" y="50"/>
                                </a:cubicBezTo>
                                <a:cubicBezTo>
                                  <a:pt x="45" y="48"/>
                                  <a:pt x="46" y="45"/>
                                  <a:pt x="47" y="42"/>
                                </a:cubicBezTo>
                                <a:cubicBezTo>
                                  <a:pt x="47" y="39"/>
                                  <a:pt x="48" y="36"/>
                                  <a:pt x="48" y="33"/>
                                </a:cubicBezTo>
                                <a:cubicBezTo>
                                  <a:pt x="48" y="0"/>
                                  <a:pt x="48" y="0"/>
                                  <a:pt x="48" y="0"/>
                                </a:cubicBezTo>
                                <a:cubicBezTo>
                                  <a:pt x="56" y="0"/>
                                  <a:pt x="56" y="0"/>
                                  <a:pt x="56" y="0"/>
                                </a:cubicBezTo>
                                <a:cubicBezTo>
                                  <a:pt x="56" y="33"/>
                                  <a:pt x="56" y="33"/>
                                  <a:pt x="56" y="33"/>
                                </a:cubicBezTo>
                                <a:cubicBezTo>
                                  <a:pt x="56" y="37"/>
                                  <a:pt x="55" y="41"/>
                                  <a:pt x="54" y="45"/>
                                </a:cubicBezTo>
                                <a:cubicBezTo>
                                  <a:pt x="53" y="49"/>
                                  <a:pt x="52" y="53"/>
                                  <a:pt x="49" y="56"/>
                                </a:cubicBezTo>
                                <a:cubicBezTo>
                                  <a:pt x="47" y="59"/>
                                  <a:pt x="44" y="61"/>
                                  <a:pt x="41" y="63"/>
                                </a:cubicBezTo>
                                <a:cubicBezTo>
                                  <a:pt x="37" y="64"/>
                                  <a:pt x="33" y="65"/>
                                  <a:pt x="28" y="65"/>
                                </a:cubicBezTo>
                                <a:cubicBezTo>
                                  <a:pt x="23" y="65"/>
                                  <a:pt x="19" y="64"/>
                                  <a:pt x="15" y="63"/>
                                </a:cubicBezTo>
                                <a:cubicBezTo>
                                  <a:pt x="12" y="61"/>
                                  <a:pt x="9" y="58"/>
                                  <a:pt x="6" y="55"/>
                                </a:cubicBezTo>
                                <a:cubicBezTo>
                                  <a:pt x="4" y="52"/>
                                  <a:pt x="3" y="49"/>
                                  <a:pt x="2" y="45"/>
                                </a:cubicBezTo>
                                <a:cubicBezTo>
                                  <a:pt x="1" y="41"/>
                                  <a:pt x="0" y="37"/>
                                  <a:pt x="0" y="33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9" y="33"/>
                                  <a:pt x="9" y="33"/>
                                  <a:pt x="9" y="33"/>
                                </a:cubicBezTo>
                                <a:cubicBezTo>
                                  <a:pt x="9" y="36"/>
                                  <a:pt x="9" y="39"/>
                                  <a:pt x="10" y="42"/>
                                </a:cubicBezTo>
                                <a:cubicBezTo>
                                  <a:pt x="10" y="45"/>
                                  <a:pt x="11" y="48"/>
                                  <a:pt x="13" y="50"/>
                                </a:cubicBezTo>
                                <a:cubicBezTo>
                                  <a:pt x="14" y="52"/>
                                  <a:pt x="16" y="54"/>
                                  <a:pt x="19" y="56"/>
                                </a:cubicBezTo>
                                <a:cubicBezTo>
                                  <a:pt x="21" y="57"/>
                                  <a:pt x="24" y="58"/>
                                  <a:pt x="28" y="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" name="Freeform 18"/>
                        <wps:cNvSpPr>
                          <a:spLocks/>
                        </wps:cNvSpPr>
                        <wps:spPr bwMode="auto">
                          <a:xfrm>
                            <a:off x="10671176" y="696913"/>
                            <a:ext cx="120650" cy="177800"/>
                          </a:xfrm>
                          <a:custGeom>
                            <a:avLst/>
                            <a:gdLst>
                              <a:gd name="T0" fmla="*/ 0 w 76"/>
                              <a:gd name="T1" fmla="*/ 112 h 112"/>
                              <a:gd name="T2" fmla="*/ 0 w 76"/>
                              <a:gd name="T3" fmla="*/ 0 h 112"/>
                              <a:gd name="T4" fmla="*/ 14 w 76"/>
                              <a:gd name="T5" fmla="*/ 0 h 112"/>
                              <a:gd name="T6" fmla="*/ 14 w 76"/>
                              <a:gd name="T7" fmla="*/ 100 h 112"/>
                              <a:gd name="T8" fmla="*/ 76 w 76"/>
                              <a:gd name="T9" fmla="*/ 100 h 112"/>
                              <a:gd name="T10" fmla="*/ 76 w 76"/>
                              <a:gd name="T11" fmla="*/ 112 h 112"/>
                              <a:gd name="T12" fmla="*/ 0 w 76"/>
                              <a:gd name="T13" fmla="*/ 112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6" h="112">
                                <a:moveTo>
                                  <a:pt x="0" y="112"/>
                                </a:moveTo>
                                <a:lnTo>
                                  <a:pt x="0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100"/>
                                </a:lnTo>
                                <a:lnTo>
                                  <a:pt x="76" y="100"/>
                                </a:lnTo>
                                <a:lnTo>
                                  <a:pt x="76" y="112"/>
                                </a:lnTo>
                                <a:lnTo>
                                  <a:pt x="0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" name="Freeform 19"/>
                        <wps:cNvSpPr>
                          <a:spLocks/>
                        </wps:cNvSpPr>
                        <wps:spPr bwMode="auto">
                          <a:xfrm>
                            <a:off x="10820401" y="696913"/>
                            <a:ext cx="144463" cy="177800"/>
                          </a:xfrm>
                          <a:custGeom>
                            <a:avLst/>
                            <a:gdLst>
                              <a:gd name="T0" fmla="*/ 91 w 91"/>
                              <a:gd name="T1" fmla="*/ 12 h 112"/>
                              <a:gd name="T2" fmla="*/ 53 w 91"/>
                              <a:gd name="T3" fmla="*/ 12 h 112"/>
                              <a:gd name="T4" fmla="*/ 53 w 91"/>
                              <a:gd name="T5" fmla="*/ 112 h 112"/>
                              <a:gd name="T6" fmla="*/ 40 w 91"/>
                              <a:gd name="T7" fmla="*/ 112 h 112"/>
                              <a:gd name="T8" fmla="*/ 40 w 91"/>
                              <a:gd name="T9" fmla="*/ 12 h 112"/>
                              <a:gd name="T10" fmla="*/ 0 w 91"/>
                              <a:gd name="T11" fmla="*/ 12 h 112"/>
                              <a:gd name="T12" fmla="*/ 0 w 91"/>
                              <a:gd name="T13" fmla="*/ 0 h 112"/>
                              <a:gd name="T14" fmla="*/ 91 w 91"/>
                              <a:gd name="T15" fmla="*/ 0 h 112"/>
                              <a:gd name="T16" fmla="*/ 91 w 91"/>
                              <a:gd name="T17" fmla="*/ 12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91" h="112">
                                <a:moveTo>
                                  <a:pt x="91" y="12"/>
                                </a:moveTo>
                                <a:lnTo>
                                  <a:pt x="53" y="12"/>
                                </a:lnTo>
                                <a:lnTo>
                                  <a:pt x="53" y="112"/>
                                </a:lnTo>
                                <a:lnTo>
                                  <a:pt x="40" y="112"/>
                                </a:lnTo>
                                <a:lnTo>
                                  <a:pt x="40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91" y="0"/>
                                </a:lnTo>
                                <a:lnTo>
                                  <a:pt x="9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1041063" y="696913"/>
                            <a:ext cx="22225" cy="177800"/>
                          </a:xfrm>
                          <a:prstGeom prst="rect">
                            <a:avLst/>
                          </a:pr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9" name="Freeform 21"/>
                        <wps:cNvSpPr>
                          <a:spLocks/>
                        </wps:cNvSpPr>
                        <wps:spPr bwMode="auto">
                          <a:xfrm>
                            <a:off x="11155363" y="696913"/>
                            <a:ext cx="149225" cy="177800"/>
                          </a:xfrm>
                          <a:custGeom>
                            <a:avLst/>
                            <a:gdLst>
                              <a:gd name="T0" fmla="*/ 13 w 94"/>
                              <a:gd name="T1" fmla="*/ 26 h 112"/>
                              <a:gd name="T2" fmla="*/ 13 w 94"/>
                              <a:gd name="T3" fmla="*/ 112 h 112"/>
                              <a:gd name="T4" fmla="*/ 0 w 94"/>
                              <a:gd name="T5" fmla="*/ 112 h 112"/>
                              <a:gd name="T6" fmla="*/ 0 w 94"/>
                              <a:gd name="T7" fmla="*/ 0 h 112"/>
                              <a:gd name="T8" fmla="*/ 10 w 94"/>
                              <a:gd name="T9" fmla="*/ 0 h 112"/>
                              <a:gd name="T10" fmla="*/ 80 w 94"/>
                              <a:gd name="T11" fmla="*/ 88 h 112"/>
                              <a:gd name="T12" fmla="*/ 80 w 94"/>
                              <a:gd name="T13" fmla="*/ 0 h 112"/>
                              <a:gd name="T14" fmla="*/ 94 w 94"/>
                              <a:gd name="T15" fmla="*/ 0 h 112"/>
                              <a:gd name="T16" fmla="*/ 94 w 94"/>
                              <a:gd name="T17" fmla="*/ 112 h 112"/>
                              <a:gd name="T18" fmla="*/ 82 w 94"/>
                              <a:gd name="T19" fmla="*/ 112 h 112"/>
                              <a:gd name="T20" fmla="*/ 13 w 94"/>
                              <a:gd name="T21" fmla="*/ 26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94" h="112">
                                <a:moveTo>
                                  <a:pt x="13" y="26"/>
                                </a:moveTo>
                                <a:lnTo>
                                  <a:pt x="13" y="112"/>
                                </a:lnTo>
                                <a:lnTo>
                                  <a:pt x="0" y="112"/>
                                </a:ln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lnTo>
                                  <a:pt x="80" y="88"/>
                                </a:lnTo>
                                <a:lnTo>
                                  <a:pt x="80" y="0"/>
                                </a:lnTo>
                                <a:lnTo>
                                  <a:pt x="94" y="0"/>
                                </a:lnTo>
                                <a:lnTo>
                                  <a:pt x="94" y="112"/>
                                </a:lnTo>
                                <a:lnTo>
                                  <a:pt x="82" y="112"/>
                                </a:lnTo>
                                <a:lnTo>
                                  <a:pt x="13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0" name="Freeform 22"/>
                        <wps:cNvSpPr>
                          <a:spLocks/>
                        </wps:cNvSpPr>
                        <wps:spPr bwMode="auto">
                          <a:xfrm>
                            <a:off x="11385551" y="693738"/>
                            <a:ext cx="155575" cy="180975"/>
                          </a:xfrm>
                          <a:custGeom>
                            <a:avLst/>
                            <a:gdLst>
                              <a:gd name="T0" fmla="*/ 50 w 57"/>
                              <a:gd name="T1" fmla="*/ 57 h 66"/>
                              <a:gd name="T2" fmla="*/ 30 w 57"/>
                              <a:gd name="T3" fmla="*/ 66 h 66"/>
                              <a:gd name="T4" fmla="*/ 18 w 57"/>
                              <a:gd name="T5" fmla="*/ 64 h 66"/>
                              <a:gd name="T6" fmla="*/ 8 w 57"/>
                              <a:gd name="T7" fmla="*/ 56 h 66"/>
                              <a:gd name="T8" fmla="*/ 2 w 57"/>
                              <a:gd name="T9" fmla="*/ 46 h 66"/>
                              <a:gd name="T10" fmla="*/ 0 w 57"/>
                              <a:gd name="T11" fmla="*/ 33 h 66"/>
                              <a:gd name="T12" fmla="*/ 2 w 57"/>
                              <a:gd name="T13" fmla="*/ 21 h 66"/>
                              <a:gd name="T14" fmla="*/ 8 w 57"/>
                              <a:gd name="T15" fmla="*/ 10 h 66"/>
                              <a:gd name="T16" fmla="*/ 18 w 57"/>
                              <a:gd name="T17" fmla="*/ 3 h 66"/>
                              <a:gd name="T18" fmla="*/ 30 w 57"/>
                              <a:gd name="T19" fmla="*/ 0 h 66"/>
                              <a:gd name="T20" fmla="*/ 45 w 57"/>
                              <a:gd name="T21" fmla="*/ 4 h 66"/>
                              <a:gd name="T22" fmla="*/ 55 w 57"/>
                              <a:gd name="T23" fmla="*/ 15 h 66"/>
                              <a:gd name="T24" fmla="*/ 48 w 57"/>
                              <a:gd name="T25" fmla="*/ 19 h 66"/>
                              <a:gd name="T26" fmla="*/ 41 w 57"/>
                              <a:gd name="T27" fmla="*/ 11 h 66"/>
                              <a:gd name="T28" fmla="*/ 30 w 57"/>
                              <a:gd name="T29" fmla="*/ 8 h 66"/>
                              <a:gd name="T30" fmla="*/ 21 w 57"/>
                              <a:gd name="T31" fmla="*/ 10 h 66"/>
                              <a:gd name="T32" fmla="*/ 14 w 57"/>
                              <a:gd name="T33" fmla="*/ 16 h 66"/>
                              <a:gd name="T34" fmla="*/ 9 w 57"/>
                              <a:gd name="T35" fmla="*/ 24 h 66"/>
                              <a:gd name="T36" fmla="*/ 8 w 57"/>
                              <a:gd name="T37" fmla="*/ 33 h 66"/>
                              <a:gd name="T38" fmla="*/ 10 w 57"/>
                              <a:gd name="T39" fmla="*/ 43 h 66"/>
                              <a:gd name="T40" fmla="*/ 14 w 57"/>
                              <a:gd name="T41" fmla="*/ 51 h 66"/>
                              <a:gd name="T42" fmla="*/ 22 w 57"/>
                              <a:gd name="T43" fmla="*/ 57 h 66"/>
                              <a:gd name="T44" fmla="*/ 30 w 57"/>
                              <a:gd name="T45" fmla="*/ 59 h 66"/>
                              <a:gd name="T46" fmla="*/ 50 w 57"/>
                              <a:gd name="T47" fmla="*/ 49 h 66"/>
                              <a:gd name="T48" fmla="*/ 50 w 57"/>
                              <a:gd name="T49" fmla="*/ 40 h 66"/>
                              <a:gd name="T50" fmla="*/ 36 w 57"/>
                              <a:gd name="T51" fmla="*/ 40 h 66"/>
                              <a:gd name="T52" fmla="*/ 36 w 57"/>
                              <a:gd name="T53" fmla="*/ 34 h 66"/>
                              <a:gd name="T54" fmla="*/ 57 w 57"/>
                              <a:gd name="T55" fmla="*/ 34 h 66"/>
                              <a:gd name="T56" fmla="*/ 57 w 57"/>
                              <a:gd name="T57" fmla="*/ 66 h 66"/>
                              <a:gd name="T58" fmla="*/ 50 w 57"/>
                              <a:gd name="T59" fmla="*/ 66 h 66"/>
                              <a:gd name="T60" fmla="*/ 50 w 57"/>
                              <a:gd name="T61" fmla="*/ 57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57" h="66">
                                <a:moveTo>
                                  <a:pt x="50" y="57"/>
                                </a:moveTo>
                                <a:cubicBezTo>
                                  <a:pt x="44" y="63"/>
                                  <a:pt x="37" y="66"/>
                                  <a:pt x="30" y="66"/>
                                </a:cubicBezTo>
                                <a:cubicBezTo>
                                  <a:pt x="26" y="66"/>
                                  <a:pt x="22" y="65"/>
                                  <a:pt x="18" y="64"/>
                                </a:cubicBezTo>
                                <a:cubicBezTo>
                                  <a:pt x="14" y="62"/>
                                  <a:pt x="11" y="59"/>
                                  <a:pt x="8" y="56"/>
                                </a:cubicBezTo>
                                <a:cubicBezTo>
                                  <a:pt x="6" y="53"/>
                                  <a:pt x="3" y="49"/>
                                  <a:pt x="2" y="46"/>
                                </a:cubicBezTo>
                                <a:cubicBezTo>
                                  <a:pt x="0" y="42"/>
                                  <a:pt x="0" y="37"/>
                                  <a:pt x="0" y="33"/>
                                </a:cubicBezTo>
                                <a:cubicBezTo>
                                  <a:pt x="0" y="29"/>
                                  <a:pt x="0" y="25"/>
                                  <a:pt x="2" y="21"/>
                                </a:cubicBezTo>
                                <a:cubicBezTo>
                                  <a:pt x="3" y="17"/>
                                  <a:pt x="5" y="13"/>
                                  <a:pt x="8" y="10"/>
                                </a:cubicBezTo>
                                <a:cubicBezTo>
                                  <a:pt x="11" y="7"/>
                                  <a:pt x="14" y="5"/>
                                  <a:pt x="18" y="3"/>
                                </a:cubicBezTo>
                                <a:cubicBezTo>
                                  <a:pt x="21" y="1"/>
                                  <a:pt x="26" y="0"/>
                                  <a:pt x="30" y="0"/>
                                </a:cubicBezTo>
                                <a:cubicBezTo>
                                  <a:pt x="36" y="0"/>
                                  <a:pt x="41" y="2"/>
                                  <a:pt x="45" y="4"/>
                                </a:cubicBezTo>
                                <a:cubicBezTo>
                                  <a:pt x="49" y="7"/>
                                  <a:pt x="53" y="10"/>
                                  <a:pt x="55" y="15"/>
                                </a:cubicBezTo>
                                <a:cubicBezTo>
                                  <a:pt x="48" y="19"/>
                                  <a:pt x="48" y="19"/>
                                  <a:pt x="48" y="19"/>
                                </a:cubicBezTo>
                                <a:cubicBezTo>
                                  <a:pt x="46" y="15"/>
                                  <a:pt x="44" y="12"/>
                                  <a:pt x="41" y="11"/>
                                </a:cubicBezTo>
                                <a:cubicBezTo>
                                  <a:pt x="37" y="9"/>
                                  <a:pt x="34" y="8"/>
                                  <a:pt x="30" y="8"/>
                                </a:cubicBezTo>
                                <a:cubicBezTo>
                                  <a:pt x="26" y="8"/>
                                  <a:pt x="23" y="9"/>
                                  <a:pt x="21" y="10"/>
                                </a:cubicBezTo>
                                <a:cubicBezTo>
                                  <a:pt x="18" y="11"/>
                                  <a:pt x="16" y="13"/>
                                  <a:pt x="14" y="16"/>
                                </a:cubicBezTo>
                                <a:cubicBezTo>
                                  <a:pt x="12" y="18"/>
                                  <a:pt x="10" y="21"/>
                                  <a:pt x="9" y="24"/>
                                </a:cubicBezTo>
                                <a:cubicBezTo>
                                  <a:pt x="8" y="27"/>
                                  <a:pt x="8" y="30"/>
                                  <a:pt x="8" y="33"/>
                                </a:cubicBezTo>
                                <a:cubicBezTo>
                                  <a:pt x="8" y="37"/>
                                  <a:pt x="8" y="40"/>
                                  <a:pt x="10" y="43"/>
                                </a:cubicBezTo>
                                <a:cubicBezTo>
                                  <a:pt x="11" y="46"/>
                                  <a:pt x="12" y="49"/>
                                  <a:pt x="14" y="51"/>
                                </a:cubicBezTo>
                                <a:cubicBezTo>
                                  <a:pt x="16" y="54"/>
                                  <a:pt x="19" y="56"/>
                                  <a:pt x="22" y="57"/>
                                </a:cubicBezTo>
                                <a:cubicBezTo>
                                  <a:pt x="24" y="58"/>
                                  <a:pt x="27" y="59"/>
                                  <a:pt x="30" y="59"/>
                                </a:cubicBezTo>
                                <a:cubicBezTo>
                                  <a:pt x="38" y="59"/>
                                  <a:pt x="44" y="56"/>
                                  <a:pt x="50" y="49"/>
                                </a:cubicBezTo>
                                <a:cubicBezTo>
                                  <a:pt x="50" y="40"/>
                                  <a:pt x="50" y="40"/>
                                  <a:pt x="50" y="40"/>
                                </a:cubicBezTo>
                                <a:cubicBezTo>
                                  <a:pt x="36" y="40"/>
                                  <a:pt x="36" y="40"/>
                                  <a:pt x="36" y="40"/>
                                </a:cubicBezTo>
                                <a:cubicBezTo>
                                  <a:pt x="36" y="34"/>
                                  <a:pt x="36" y="34"/>
                                  <a:pt x="36" y="34"/>
                                </a:cubicBezTo>
                                <a:cubicBezTo>
                                  <a:pt x="57" y="34"/>
                                  <a:pt x="57" y="34"/>
                                  <a:pt x="57" y="34"/>
                                </a:cubicBezTo>
                                <a:cubicBezTo>
                                  <a:pt x="57" y="66"/>
                                  <a:pt x="57" y="66"/>
                                  <a:pt x="57" y="66"/>
                                </a:cubicBezTo>
                                <a:cubicBezTo>
                                  <a:pt x="50" y="66"/>
                                  <a:pt x="50" y="66"/>
                                  <a:pt x="50" y="66"/>
                                </a:cubicBezTo>
                                <a:lnTo>
                                  <a:pt x="5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05717E" id="Grupo 25" o:spid="_x0000_s1026" style="position:absolute;margin-left:-38.25pt;margin-top:7.8pt;width:548.15pt;height:22.75pt;z-index:251661312;mso-width-relative:margin;mso-height-relative:margin" coordsize="210661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">
              <o:lock v:ext="edit" aspectratio="t"/>
              <v:rect id="Rectangle 5" o:spid="_x0000_s1027" style="position:absolute;top:5572;width:94472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" fillcolor="#e56849" stroked="f"/>
              <v:rect id="Rectangle 6" o:spid="_x0000_s1028" style="position:absolute;left:116189;top:5572;width:94472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" fillcolor="#e56849" stroked="f"/>
              <v:group id="Grupo 24" o:spid="_x0000_s1029" style="position:absolute;left:95281;width:20130;height:8763" coordorigin="95281" coordsize="20129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shape id="Freeform 7" o:spid="_x0000_s1030" style="position:absolute;left:95281;width:3556;height:4762;visibility:visible;mso-wrap-style:square;v-text-anchor:top" coordsize="131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" path="m,155v16,,16,,16,c16,20,16,20,16,20,,20,,20,,20,,,,,,,78,,78,,78,v8,,14,1,20,4c105,6,110,10,115,15v4,4,8,10,11,16c128,37,130,44,130,51v,8,-2,14,-7,21c119,78,113,83,106,86v3,2,7,5,10,7c119,96,122,99,124,102v2,3,4,7,5,10c130,116,131,119,131,123v,7,-2,14,-4,20c124,150,120,155,116,160v-5,5,-10,8,-17,11c93,174,87,175,80,175,,175,,175,,175l,155xm39,20v,57,,57,,57c79,77,79,77,79,77v3,,7,-1,10,-2c92,73,95,71,97,69v3,-3,5,-5,6,-9c104,57,105,54,105,50v,-3,-1,-7,-2,-11c102,36,100,32,97,29,95,27,92,24,89,22,86,21,82,20,79,20r-40,xm39,97v,58,,58,,58c80,155,80,155,80,155v3,,7,-1,10,-3c93,151,96,148,98,145v3,-3,5,-6,6,-10c105,131,106,127,106,124v,-4,-1,-7,-2,-10c103,111,101,108,98,105v-2,-2,-5,-4,-8,-6c87,98,83,97,80,97r-41,xe" fillcolor="#212322" stroked="f">
                  <v:path arrowok="t" o:connecttype="custom" o:connectlocs="0,421821;43432,421821;43432,54429;0,54429;0,0;211731,0;266021,10886;312168,40821;342027,84364;352885,138793;333884,195943;287737,234043;314882,253093;336598,277586;350171,304800;355600,334736;344742,389164;314882,435429;268736,465364;217160,476250;0,476250;0,421821;105866,54429;105866,209550;214446,209550;241591,204107;263307,187779;279594,163286;285023,136071;279594,106136;263307,78921;241591,59871;214446,54429;105866,54429;105866,263979;105866,421821;217160,421821;244305,413657;266021,394607;282308,367393;287737,337457;282308,310243;266021,285750;244305,269421;217160,263979;105866,263979" o:connectangles="0,0,0,0,0,0,0,0,0,0,0,0,0,0,0,0,0,0,0,0,0,0,0,0,0,0,0,0,0,0,0,0,0,0,0,0,0,0,0,0,0,0,0,0,0,0"/>
                  <o:lock v:ext="edit" verticies="t"/>
                </v:shape>
                <v:shape id="Freeform 8" o:spid="_x0000_s1031" style="position:absolute;left:99599;width:3810;height:4762;visibility:visible;mso-wrap-style:square;v-text-anchor:top" coordsize="140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" path="m,c73,,73,,73,v8,,15,1,22,3c101,5,107,8,112,12v5,4,8,9,11,15c126,33,127,40,127,47v,5,-1,9,-2,13c123,65,121,68,118,72v-3,4,-6,7,-10,10c104,85,100,87,96,88v1,1,3,3,5,4c103,94,105,96,107,98v2,2,3,5,5,8c113,109,114,112,115,115v10,38,10,38,10,38c140,153,140,153,140,153v,22,,22,,22c106,175,106,175,106,175,93,122,93,122,93,122,91,112,87,105,82,101,77,96,70,94,62,94v-23,,-23,,-23,c39,155,39,155,39,155v18,,18,,18,c57,175,57,175,57,175,,175,,175,,175,,155,,155,,155v17,,17,,17,c17,20,17,20,17,20,,20,,20,,20l,xm39,20v,55,,55,,55c73,75,73,75,73,75v4,,9,-1,12,-2c89,72,92,70,95,68v2,-2,4,-5,6,-9c102,56,103,52,103,47v,-8,-2,-15,-8,-20c90,22,82,20,70,20r-31,xe" fillcolor="#212322" stroked="f">
                  <v:path arrowok="t" o:connecttype="custom" o:connectlocs="0,0;198664,0;258536,8164;304800,32657;334736,73479;345621,127907;340179,163286;321129,195943;293914,223157;261257,239486;274864,250371;291193,266700;304800,288471;312964,312964;340179,416379;381000,416379;381000,476250;288471,476250;253093,332014;223157,274864;168729,255814;106136,255814;106136,421821;155121,421821;155121,476250;0,476250;0,421821;46264,421821;46264,54429;0,54429;0,0;106136,54429;106136,204107;198664,204107;231321,198664;258536,185057;274864,160564;280307,127907;258536,73479;190500,54429;106136,54429" o:connectangles="0,0,0,0,0,0,0,0,0,0,0,0,0,0,0,0,0,0,0,0,0,0,0,0,0,0,0,0,0,0,0,0,0,0,0,0,0,0,0,0,0"/>
                  <o:lock v:ext="edit" verticies="t"/>
                </v:shape>
                <v:shape id="Freeform 9" o:spid="_x0000_s1032" style="position:absolute;left:104267;width:3397;height:4762;visibility:visible;mso-wrap-style:square;v-text-anchor:top" coordsize="214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" path="m,l214,r,68l173,68r,-34l67,34r,96l158,130r,34l67,164r,102l173,266r,-35l214,231r,69l,300,,266r28,l28,34,,34,,xe" fillcolor="#212322" stroked="f">
                  <v:path arrowok="t" o:connecttype="custom" o:connectlocs="0,0;339725,0;339725,107950;274638,107950;274638,53975;106363,53975;106363,206375;250825,206375;250825,260350;106363,260350;106363,422275;274638,422275;274638,366713;339725,366713;339725,476250;0,476250;0,422275;44450,422275;44450,53975;0,53975;0,0" o:connectangles="0,0,0,0,0,0,0,0,0,0,0,0,0,0,0,0,0,0,0,0,0"/>
                </v:shape>
                <v:shape id="Freeform 10" o:spid="_x0000_s1033" style="position:absolute;left:108473;width:1524;height:4762;visibility:visible;mso-wrap-style:square;v-text-anchor:top" coordsize="96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" path="m,l96,r,34l67,34r,232l96,266r,34l,300,,266r28,l28,34,,34,,xe" fillcolor="#212322" stroked="f">
                  <v:path arrowok="t" o:connecttype="custom" o:connectlocs="0,0;152400,0;152400,53975;106363,53975;106363,422275;152400,422275;152400,476250;0,476250;0,422275;44450,422275;44450,53975;0,53975;0,0" o:connectangles="0,0,0,0,0,0,0,0,0,0,0,0,0"/>
                </v:shape>
                <v:shape id="Freeform 11" o:spid="_x0000_s1034" style="position:absolute;left:110902;width:4509;height:4762;visibility:visible;mso-wrap-style:square;v-text-anchor:top" coordsize="284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" path="m186,r98,l284,34r-26,l258,300r-51,l68,51r,215l99,266r,34l1,300r,-34l29,266,29,34,,34,,,80,,217,247r2,-11l219,34r-33,l186,xe" fillcolor="#212322" stroked="f">
                  <v:path arrowok="t" o:connecttype="custom" o:connectlocs="295275,0;450850,0;450850,53975;409575,53975;409575,476250;328613,476250;107950,80963;107950,422275;157163,422275;157163,476250;1588,476250;1588,422275;46038,422275;46038,53975;0,53975;0,0;127000,0;344488,392113;347663,374650;347663,53975;295275,53975;295275,0" o:connectangles="0,0,0,0,0,0,0,0,0,0,0,0,0,0,0,0,0,0,0,0,0,0"/>
                </v:shape>
                <v:rect id="Rectangle 12" o:spid="_x0000_s1035" style="position:absolute;left:95281;top:5572;width:20130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" fillcolor="#e56849" stroked="f"/>
                <v:shape id="Freeform 13" o:spid="_x0000_s1036" style="position:absolute;left:95281;top:6969;width:1524;height:1778;visibility:visible;mso-wrap-style:square;v-text-anchor:top" coordsize="56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" path="m,32c,28,,24,2,20,3,16,5,13,8,10,10,7,14,4,17,2,21,1,26,,31,v5,,10,1,14,4c50,6,53,10,55,14v-7,4,-7,4,-7,4c47,16,46,14,45,13,43,11,42,10,40,9,39,9,37,8,35,8,34,7,32,7,30,7v-3,,-7,1,-9,2c18,11,16,13,14,15v-2,2,-4,5,-5,8c8,26,8,29,8,32v,4,1,7,2,10c11,45,12,48,14,50v2,3,5,5,7,6c24,57,27,58,30,58v2,,4,,6,-1c38,57,39,56,41,55v2,-1,3,-2,5,-3c47,50,48,49,49,47v7,3,7,3,7,3c55,53,53,55,52,57v-2,2,-4,3,-7,5c43,63,40,64,38,64v-3,1,-5,1,-8,1c26,65,22,64,18,63,14,61,11,58,8,55,5,52,3,48,2,44,,40,,36,,32xe" fillcolor="#212322" stroked="f">
                  <v:path arrowok="t" o:connecttype="custom" o:connectlocs="0,87532;5443,54708;21771,27354;46264,5471;84364,0;122464,10942;149679,38295;130629,49237;122464,35560;108857,24618;95250,21883;81643,19148;57150,24618;38100,41031;24493,62914;21771,87532;27214,114886;38100,136769;57150,153182;81643,158652;97971,155917;111579,150446;125186,142240;133350,128563;152400,136769;141514,155917;122464,169594;103414,175065;81643,177800;48986,172329;21771,150446;5443,120357;0,87532" o:connectangles="0,0,0,0,0,0,0,0,0,0,0,0,0,0,0,0,0,0,0,0,0,0,0,0,0,0,0,0,0,0,0,0,0"/>
                </v:shape>
                <v:shape id="Freeform 14" o:spid="_x0000_s1037" style="position:absolute;left:97456;top:6937;width:1651;height:1810;visibility:visible;mso-wrap-style:square;v-text-anchor:top" coordsize="6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" path="m30,66v-4,,-9,-1,-12,-2c14,62,11,59,8,56,5,53,3,50,2,46,,42,,38,,33,,29,,25,2,21,3,17,6,14,8,10,11,7,14,5,18,3,22,1,26,,30,v5,,9,1,13,3c47,5,50,8,52,11v3,3,5,7,7,10c60,25,61,29,61,34v,4,-1,8,-3,12c57,50,55,53,52,56v-3,3,-6,6,-10,8c39,65,35,66,30,66xm8,33v,4,,7,2,10c11,46,12,49,14,51v2,3,4,4,7,6c24,58,27,59,30,59v4,,7,-1,10,-2c42,55,45,53,47,51v2,-3,3,-5,4,-8c52,40,52,37,52,33v,-3,,-6,-1,-9c50,21,48,18,46,16,44,13,42,11,39,10,37,9,34,8,30,8v-3,,-6,1,-9,2c18,12,16,14,14,16v-2,2,-3,5,-5,8c8,27,8,30,8,33xe" fillcolor="#212322" stroked="f">
                  <v:path arrowok="t" o:connecttype="custom" o:connectlocs="81197,180975;48718,175491;21652,153555;5413,126134;0,90488;5413,57583;21652,27420;48718,8226;81197,0;116382,8226;140741,30163;159687,57583;165100,93230;156980,126134;140741,153555;113675,175491;81197,180975;21652,90488;27066,117908;37892,139844;56838,156297;81197,161781;108262,156297;127208,139844;138034,117908;140741,90488;138034,65809;124502,43873;105556,27420;81197,21936;56838,27420;37892,43873;24359,65809;21652,90488" o:connectangles="0,0,0,0,0,0,0,0,0,0,0,0,0,0,0,0,0,0,0,0,0,0,0,0,0,0,0,0,0,0,0,0,0,0"/>
                  <o:lock v:ext="edit" verticies="t"/>
                </v:shape>
                <v:shape id="Freeform 15" o:spid="_x0000_s1038" style="position:absolute;left:99933;top:6969;width:1460;height:1778;visibility:visible;mso-wrap-style:square;v-text-anchor:top" coordsize="92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" path="m13,26r,86l,112,,,10,,78,88,78,,92,r,112l80,112,13,26xe" fillcolor="#212322" stroked="f">
                  <v:path arrowok="t" o:connecttype="custom" o:connectlocs="20638,41275;20638,177800;0,177800;0,0;15875,0;123825,139700;123825,0;146050,0;146050,177800;127000,177800;20638,41275" o:connectangles="0,0,0,0,0,0,0,0,0,0,0"/>
                </v:shape>
                <v:shape id="Freeform 16" o:spid="_x0000_s1039" style="position:absolute;left:102187;top:6937;width:1349;height:1826;visibility:visible;mso-wrap-style:square;v-text-anchor:top" coordsize="50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" path="m43,15v,-1,-1,-2,-2,-3c39,11,38,11,36,10,35,9,33,9,31,8v-1,,-3,,-5,c21,8,17,9,15,11v-3,2,-4,4,-4,7c11,20,11,22,12,23v1,1,2,2,3,3c17,27,19,27,21,28v2,1,4,1,7,2c32,31,35,31,37,32v3,1,5,2,7,4c46,37,48,39,49,41v1,2,1,5,1,7c50,52,50,54,48,57v-1,2,-2,4,-5,5c41,64,39,65,36,65v-3,1,-6,2,-9,2c22,67,17,66,12,64,8,63,4,60,,57,4,50,4,50,4,50v1,1,2,3,4,4c9,55,11,56,13,56v2,1,4,2,7,2c22,59,24,59,27,59v4,,8,-1,11,-2c40,55,41,53,41,49v,-2,,-3,-1,-4c39,43,38,42,37,41,35,40,33,40,31,39,28,38,26,38,23,37,19,36,16,35,14,34,11,33,9,32,8,31,6,30,5,28,4,26,3,24,3,22,3,20v,-3,,-6,1,-9c6,9,7,7,9,5,11,4,14,3,17,2,20,1,23,,26,v4,,8,1,12,2c41,4,45,6,47,8r-4,7xe" fillcolor="#212322" stroked="f">
                  <v:path arrowok="t" o:connecttype="custom" o:connectlocs="116047,40872;110649,32698;97155,27248;83662,21799;70168,21799;40481,29973;29686,49047;32385,62671;40481,70845;56674,76295;75565,81745;99854,87194;118745,98094;132239,111718;134938,130791;129540,155315;116047,168939;97155,177113;72867,182563;32385,174389;0,155315;10795,136241;21590,147140;35084,152590;53975,158040;72867,160764;102553,155315;110649,133516;107950,122617;99854,111718;83662,106268;62071,100818;37783,92644;21590,84469;10795,70845;8096,54496;10795,29973;24289,13624;45879,5450;70168,0;102553,5450;126842,21799;116047,40872" o:connectangles="0,0,0,0,0,0,0,0,0,0,0,0,0,0,0,0,0,0,0,0,0,0,0,0,0,0,0,0,0,0,0,0,0,0,0,0,0,0,0,0,0,0,0"/>
                </v:shape>
                <v:shape id="Freeform 17" o:spid="_x0000_s1040" style="position:absolute;left:104298;top:6969;width:1524;height:1778;visibility:visible;mso-wrap-style:square;v-text-anchor:top" coordsize="56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" path="m28,58v4,,7,-1,9,-2c40,54,42,52,43,50v2,-2,3,-5,4,-8c47,39,48,36,48,33,48,,48,,48,v8,,8,,8,c56,33,56,33,56,33v,4,-1,8,-2,12c53,49,52,53,49,56v-2,3,-5,5,-8,7c37,64,33,65,28,65v-5,,-9,-1,-13,-2c12,61,9,58,6,55,4,52,3,49,2,45,1,41,,37,,33,,,,,,,9,,9,,9,v,33,,33,,33c9,36,9,39,10,42v,3,1,6,3,8c14,52,16,54,19,56v2,1,5,2,9,2xe" fillcolor="#212322" stroked="f">
                  <v:path arrowok="t" o:connecttype="custom" o:connectlocs="76200,158652;100693,153182;117021,136769;127907,114886;130629,90268;130629,0;152400,0;152400,90268;146957,123092;133350,153182;111579,172329;76200,177800;40821,172329;16329,150446;5443,123092;0,90268;0,0;24493,0;24493,90268;27214,114886;35379,136769;51707,153182;76200,158652" o:connectangles="0,0,0,0,0,0,0,0,0,0,0,0,0,0,0,0,0,0,0,0,0,0,0"/>
                </v:shape>
                <v:shape id="Freeform 18" o:spid="_x0000_s1041" style="position:absolute;left:106711;top:6969;width:1207;height:1778;visibility:visible;mso-wrap-style:square;v-text-anchor:top" coordsize="7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" path="m,112l,,14,r,100l76,100r,12l,112xe" fillcolor="#212322" stroked="f">
                  <v:path arrowok="t" o:connecttype="custom" o:connectlocs="0,177800;0,0;22225,0;22225,158750;120650,158750;120650,177800;0,177800" o:connectangles="0,0,0,0,0,0,0"/>
                </v:shape>
                <v:shape id="Freeform 19" o:spid="_x0000_s1042" style="position:absolute;left:108204;top:6969;width:1444;height:1778;visibility:visible;mso-wrap-style:square;v-text-anchor:top" coordsize="91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" path="m91,12r-38,l53,112r-13,l40,12,,12,,,91,r,12xe" fillcolor="#212322" stroked="f">
                  <v:path arrowok="t" o:connecttype="custom" o:connectlocs="144463,19050;84138,19050;84138,177800;63500,177800;63500,19050;0,19050;0,0;144463,0;144463,19050" o:connectangles="0,0,0,0,0,0,0,0,0"/>
                </v:shape>
                <v:rect id="Rectangle 20" o:spid="_x0000_s1043" style="position:absolute;left:110410;top:6969;width:22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" fillcolor="#212322" stroked="f"/>
                <v:shape id="Freeform 21" o:spid="_x0000_s1044" style="position:absolute;left:111553;top:6969;width:1492;height:1778;visibility:visible;mso-wrap-style:square;v-text-anchor:top" coordsize="94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" path="m13,26r,86l,112,,,10,,80,88,80,,94,r,112l82,112,13,26xe" fillcolor="#212322" stroked="f">
                  <v:path arrowok="t" o:connecttype="custom" o:connectlocs="20638,41275;20638,177800;0,177800;0,0;15875,0;127000,139700;127000,0;149225,0;149225,177800;130175,177800;20638,41275" o:connectangles="0,0,0,0,0,0,0,0,0,0,0"/>
                </v:shape>
                <v:shape id="Freeform 22" o:spid="_x0000_s1045" style="position:absolute;left:113855;top:6937;width:1556;height:1810;visibility:visible;mso-wrap-style:square;v-text-anchor:top" coordsize="5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" path="m50,57v-6,6,-13,9,-20,9c26,66,22,65,18,64,14,62,11,59,8,56,6,53,3,49,2,46,,42,,37,,33,,29,,25,2,21,3,17,5,13,8,10,11,7,14,5,18,3,21,1,26,,30,v6,,11,2,15,4c49,7,53,10,55,15v-7,4,-7,4,-7,4c46,15,44,12,41,11,37,9,34,8,30,8v-4,,-7,1,-9,2c18,11,16,13,14,16v-2,2,-4,5,-5,8c8,27,8,30,8,33v,4,,7,2,10c11,46,12,49,14,51v2,3,5,5,8,6c24,58,27,59,30,59v8,,14,-3,20,-10c50,40,50,40,50,40v-14,,-14,,-14,c36,34,36,34,36,34v21,,21,,21,c57,66,57,66,57,66v-7,,-7,,-7,l50,57xe" fillcolor="#212322" stroked="f">
                  <v:path arrowok="t" o:connecttype="custom" o:connectlocs="136469,156297;81882,180975;49129,175491;21835,153555;5459,126134;0,90488;5459,57583;21835,27420;49129,8226;81882,0;122822,10968;150116,41131;131011,52099;111905,30163;81882,21936;57317,27420;38211,43873;24564,65809;21835,90488;27294,117908;38211,139844;60046,156297;81882,161781;136469,134360;136469,109682;98258,109682;98258,93230;155575,93230;155575,180975;136469,180975;136469,156297" o:connectangles="0,0,0,0,0,0,0,0,0,0,0,0,0,0,0,0,0,0,0,0,0,0,0,0,0,0,0,0,0,0,0"/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2F17D1" w14:textId="77777777" w:rsidR="009606A8" w:rsidRDefault="009606A8">
    <w:pPr>
      <w:pStyle w:val="Piedepgina"/>
    </w:pPr>
    <w:r w:rsidRPr="00E00A90"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0DCEBF4" wp14:editId="5654BEFD">
              <wp:simplePos x="0" y="0"/>
              <wp:positionH relativeFrom="column">
                <wp:posOffset>-495300</wp:posOffset>
              </wp:positionH>
              <wp:positionV relativeFrom="paragraph">
                <wp:posOffset>127635</wp:posOffset>
              </wp:positionV>
              <wp:extent cx="6961506" cy="288838"/>
              <wp:effectExtent l="0" t="0" r="0" b="0"/>
              <wp:wrapNone/>
              <wp:docPr id="1" name="Grupo 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6961506" cy="288838"/>
                        <a:chOff x="0" y="0"/>
                        <a:chExt cx="21066126" cy="876301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557213"/>
                          <a:ext cx="9447213" cy="55563"/>
                        </a:xfrm>
                        <a:prstGeom prst="rect">
                          <a:avLst/>
                        </a:prstGeom>
                        <a:solidFill>
                          <a:srgbClr val="E568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" name="Rectangle 6"/>
                      <wps:cNvSpPr>
                        <a:spLocks noChangeArrowheads="1"/>
                      </wps:cNvSpPr>
                      <wps:spPr bwMode="auto">
                        <a:xfrm>
                          <a:off x="11618913" y="557213"/>
                          <a:ext cx="9447213" cy="55563"/>
                        </a:xfrm>
                        <a:prstGeom prst="rect">
                          <a:avLst/>
                        </a:prstGeom>
                        <a:solidFill>
                          <a:srgbClr val="E5684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4" name="Grupo 4"/>
                      <wpg:cNvGrpSpPr/>
                      <wpg:grpSpPr>
                        <a:xfrm>
                          <a:off x="9528175" y="0"/>
                          <a:ext cx="2012951" cy="876301"/>
                          <a:chOff x="9528175" y="0"/>
                          <a:chExt cx="2012951" cy="876301"/>
                        </a:xfrm>
                      </wpg:grpSpPr>
                      <wps:wsp>
                        <wps:cNvPr id="5" name="Freeform 7"/>
                        <wps:cNvSpPr>
                          <a:spLocks noEditPoints="1"/>
                        </wps:cNvSpPr>
                        <wps:spPr bwMode="auto">
                          <a:xfrm>
                            <a:off x="9528175" y="0"/>
                            <a:ext cx="355600" cy="476250"/>
                          </a:xfrm>
                          <a:custGeom>
                            <a:avLst/>
                            <a:gdLst>
                              <a:gd name="T0" fmla="*/ 0 w 131"/>
                              <a:gd name="T1" fmla="*/ 155 h 175"/>
                              <a:gd name="T2" fmla="*/ 16 w 131"/>
                              <a:gd name="T3" fmla="*/ 155 h 175"/>
                              <a:gd name="T4" fmla="*/ 16 w 131"/>
                              <a:gd name="T5" fmla="*/ 20 h 175"/>
                              <a:gd name="T6" fmla="*/ 0 w 131"/>
                              <a:gd name="T7" fmla="*/ 20 h 175"/>
                              <a:gd name="T8" fmla="*/ 0 w 131"/>
                              <a:gd name="T9" fmla="*/ 0 h 175"/>
                              <a:gd name="T10" fmla="*/ 78 w 131"/>
                              <a:gd name="T11" fmla="*/ 0 h 175"/>
                              <a:gd name="T12" fmla="*/ 98 w 131"/>
                              <a:gd name="T13" fmla="*/ 4 h 175"/>
                              <a:gd name="T14" fmla="*/ 115 w 131"/>
                              <a:gd name="T15" fmla="*/ 15 h 175"/>
                              <a:gd name="T16" fmla="*/ 126 w 131"/>
                              <a:gd name="T17" fmla="*/ 31 h 175"/>
                              <a:gd name="T18" fmla="*/ 130 w 131"/>
                              <a:gd name="T19" fmla="*/ 51 h 175"/>
                              <a:gd name="T20" fmla="*/ 123 w 131"/>
                              <a:gd name="T21" fmla="*/ 72 h 175"/>
                              <a:gd name="T22" fmla="*/ 106 w 131"/>
                              <a:gd name="T23" fmla="*/ 86 h 175"/>
                              <a:gd name="T24" fmla="*/ 116 w 131"/>
                              <a:gd name="T25" fmla="*/ 93 h 175"/>
                              <a:gd name="T26" fmla="*/ 124 w 131"/>
                              <a:gd name="T27" fmla="*/ 102 h 175"/>
                              <a:gd name="T28" fmla="*/ 129 w 131"/>
                              <a:gd name="T29" fmla="*/ 112 h 175"/>
                              <a:gd name="T30" fmla="*/ 131 w 131"/>
                              <a:gd name="T31" fmla="*/ 123 h 175"/>
                              <a:gd name="T32" fmla="*/ 127 w 131"/>
                              <a:gd name="T33" fmla="*/ 143 h 175"/>
                              <a:gd name="T34" fmla="*/ 116 w 131"/>
                              <a:gd name="T35" fmla="*/ 160 h 175"/>
                              <a:gd name="T36" fmla="*/ 99 w 131"/>
                              <a:gd name="T37" fmla="*/ 171 h 175"/>
                              <a:gd name="T38" fmla="*/ 80 w 131"/>
                              <a:gd name="T39" fmla="*/ 175 h 175"/>
                              <a:gd name="T40" fmla="*/ 0 w 131"/>
                              <a:gd name="T41" fmla="*/ 175 h 175"/>
                              <a:gd name="T42" fmla="*/ 0 w 131"/>
                              <a:gd name="T43" fmla="*/ 155 h 175"/>
                              <a:gd name="T44" fmla="*/ 39 w 131"/>
                              <a:gd name="T45" fmla="*/ 20 h 175"/>
                              <a:gd name="T46" fmla="*/ 39 w 131"/>
                              <a:gd name="T47" fmla="*/ 77 h 175"/>
                              <a:gd name="T48" fmla="*/ 79 w 131"/>
                              <a:gd name="T49" fmla="*/ 77 h 175"/>
                              <a:gd name="T50" fmla="*/ 89 w 131"/>
                              <a:gd name="T51" fmla="*/ 75 h 175"/>
                              <a:gd name="T52" fmla="*/ 97 w 131"/>
                              <a:gd name="T53" fmla="*/ 69 h 175"/>
                              <a:gd name="T54" fmla="*/ 103 w 131"/>
                              <a:gd name="T55" fmla="*/ 60 h 175"/>
                              <a:gd name="T56" fmla="*/ 105 w 131"/>
                              <a:gd name="T57" fmla="*/ 50 h 175"/>
                              <a:gd name="T58" fmla="*/ 103 w 131"/>
                              <a:gd name="T59" fmla="*/ 39 h 175"/>
                              <a:gd name="T60" fmla="*/ 97 w 131"/>
                              <a:gd name="T61" fmla="*/ 29 h 175"/>
                              <a:gd name="T62" fmla="*/ 89 w 131"/>
                              <a:gd name="T63" fmla="*/ 22 h 175"/>
                              <a:gd name="T64" fmla="*/ 79 w 131"/>
                              <a:gd name="T65" fmla="*/ 20 h 175"/>
                              <a:gd name="T66" fmla="*/ 39 w 131"/>
                              <a:gd name="T67" fmla="*/ 20 h 175"/>
                              <a:gd name="T68" fmla="*/ 39 w 131"/>
                              <a:gd name="T69" fmla="*/ 97 h 175"/>
                              <a:gd name="T70" fmla="*/ 39 w 131"/>
                              <a:gd name="T71" fmla="*/ 155 h 175"/>
                              <a:gd name="T72" fmla="*/ 80 w 131"/>
                              <a:gd name="T73" fmla="*/ 155 h 175"/>
                              <a:gd name="T74" fmla="*/ 90 w 131"/>
                              <a:gd name="T75" fmla="*/ 152 h 175"/>
                              <a:gd name="T76" fmla="*/ 98 w 131"/>
                              <a:gd name="T77" fmla="*/ 145 h 175"/>
                              <a:gd name="T78" fmla="*/ 104 w 131"/>
                              <a:gd name="T79" fmla="*/ 135 h 175"/>
                              <a:gd name="T80" fmla="*/ 106 w 131"/>
                              <a:gd name="T81" fmla="*/ 124 h 175"/>
                              <a:gd name="T82" fmla="*/ 104 w 131"/>
                              <a:gd name="T83" fmla="*/ 114 h 175"/>
                              <a:gd name="T84" fmla="*/ 98 w 131"/>
                              <a:gd name="T85" fmla="*/ 105 h 175"/>
                              <a:gd name="T86" fmla="*/ 90 w 131"/>
                              <a:gd name="T87" fmla="*/ 99 h 175"/>
                              <a:gd name="T88" fmla="*/ 80 w 131"/>
                              <a:gd name="T89" fmla="*/ 97 h 175"/>
                              <a:gd name="T90" fmla="*/ 39 w 131"/>
                              <a:gd name="T91" fmla="*/ 97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31" h="175">
                                <a:moveTo>
                                  <a:pt x="0" y="155"/>
                                </a:moveTo>
                                <a:cubicBezTo>
                                  <a:pt x="16" y="155"/>
                                  <a:pt x="16" y="155"/>
                                  <a:pt x="16" y="155"/>
                                </a:cubicBezTo>
                                <a:cubicBezTo>
                                  <a:pt x="16" y="20"/>
                                  <a:pt x="16" y="20"/>
                                  <a:pt x="16" y="20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78" y="0"/>
                                  <a:pt x="78" y="0"/>
                                  <a:pt x="78" y="0"/>
                                </a:cubicBezTo>
                                <a:cubicBezTo>
                                  <a:pt x="86" y="0"/>
                                  <a:pt x="92" y="1"/>
                                  <a:pt x="98" y="4"/>
                                </a:cubicBezTo>
                                <a:cubicBezTo>
                                  <a:pt x="105" y="6"/>
                                  <a:pt x="110" y="10"/>
                                  <a:pt x="115" y="15"/>
                                </a:cubicBezTo>
                                <a:cubicBezTo>
                                  <a:pt x="119" y="19"/>
                                  <a:pt x="123" y="25"/>
                                  <a:pt x="126" y="31"/>
                                </a:cubicBezTo>
                                <a:cubicBezTo>
                                  <a:pt x="128" y="37"/>
                                  <a:pt x="130" y="44"/>
                                  <a:pt x="130" y="51"/>
                                </a:cubicBezTo>
                                <a:cubicBezTo>
                                  <a:pt x="130" y="59"/>
                                  <a:pt x="128" y="65"/>
                                  <a:pt x="123" y="72"/>
                                </a:cubicBezTo>
                                <a:cubicBezTo>
                                  <a:pt x="119" y="78"/>
                                  <a:pt x="113" y="83"/>
                                  <a:pt x="106" y="86"/>
                                </a:cubicBezTo>
                                <a:cubicBezTo>
                                  <a:pt x="109" y="88"/>
                                  <a:pt x="113" y="91"/>
                                  <a:pt x="116" y="93"/>
                                </a:cubicBezTo>
                                <a:cubicBezTo>
                                  <a:pt x="119" y="96"/>
                                  <a:pt x="122" y="99"/>
                                  <a:pt x="124" y="102"/>
                                </a:cubicBezTo>
                                <a:cubicBezTo>
                                  <a:pt x="126" y="105"/>
                                  <a:pt x="128" y="109"/>
                                  <a:pt x="129" y="112"/>
                                </a:cubicBezTo>
                                <a:cubicBezTo>
                                  <a:pt x="130" y="116"/>
                                  <a:pt x="131" y="119"/>
                                  <a:pt x="131" y="123"/>
                                </a:cubicBezTo>
                                <a:cubicBezTo>
                                  <a:pt x="131" y="130"/>
                                  <a:pt x="129" y="137"/>
                                  <a:pt x="127" y="143"/>
                                </a:cubicBezTo>
                                <a:cubicBezTo>
                                  <a:pt x="124" y="150"/>
                                  <a:pt x="120" y="155"/>
                                  <a:pt x="116" y="160"/>
                                </a:cubicBezTo>
                                <a:cubicBezTo>
                                  <a:pt x="111" y="165"/>
                                  <a:pt x="106" y="168"/>
                                  <a:pt x="99" y="171"/>
                                </a:cubicBezTo>
                                <a:cubicBezTo>
                                  <a:pt x="93" y="174"/>
                                  <a:pt x="87" y="175"/>
                                  <a:pt x="80" y="175"/>
                                </a:cubicBezTo>
                                <a:cubicBezTo>
                                  <a:pt x="0" y="175"/>
                                  <a:pt x="0" y="175"/>
                                  <a:pt x="0" y="175"/>
                                </a:cubicBezTo>
                                <a:lnTo>
                                  <a:pt x="0" y="155"/>
                                </a:lnTo>
                                <a:close/>
                                <a:moveTo>
                                  <a:pt x="39" y="20"/>
                                </a:moveTo>
                                <a:cubicBezTo>
                                  <a:pt x="39" y="77"/>
                                  <a:pt x="39" y="77"/>
                                  <a:pt x="39" y="77"/>
                                </a:cubicBezTo>
                                <a:cubicBezTo>
                                  <a:pt x="79" y="77"/>
                                  <a:pt x="79" y="77"/>
                                  <a:pt x="79" y="77"/>
                                </a:cubicBezTo>
                                <a:cubicBezTo>
                                  <a:pt x="82" y="77"/>
                                  <a:pt x="86" y="76"/>
                                  <a:pt x="89" y="75"/>
                                </a:cubicBezTo>
                                <a:cubicBezTo>
                                  <a:pt x="92" y="73"/>
                                  <a:pt x="95" y="71"/>
                                  <a:pt x="97" y="69"/>
                                </a:cubicBezTo>
                                <a:cubicBezTo>
                                  <a:pt x="100" y="66"/>
                                  <a:pt x="102" y="64"/>
                                  <a:pt x="103" y="60"/>
                                </a:cubicBezTo>
                                <a:cubicBezTo>
                                  <a:pt x="104" y="57"/>
                                  <a:pt x="105" y="54"/>
                                  <a:pt x="105" y="50"/>
                                </a:cubicBezTo>
                                <a:cubicBezTo>
                                  <a:pt x="105" y="47"/>
                                  <a:pt x="104" y="43"/>
                                  <a:pt x="103" y="39"/>
                                </a:cubicBezTo>
                                <a:cubicBezTo>
                                  <a:pt x="102" y="36"/>
                                  <a:pt x="100" y="32"/>
                                  <a:pt x="97" y="29"/>
                                </a:cubicBezTo>
                                <a:cubicBezTo>
                                  <a:pt x="95" y="27"/>
                                  <a:pt x="92" y="24"/>
                                  <a:pt x="89" y="22"/>
                                </a:cubicBezTo>
                                <a:cubicBezTo>
                                  <a:pt x="86" y="21"/>
                                  <a:pt x="82" y="20"/>
                                  <a:pt x="79" y="20"/>
                                </a:cubicBezTo>
                                <a:lnTo>
                                  <a:pt x="39" y="20"/>
                                </a:lnTo>
                                <a:close/>
                                <a:moveTo>
                                  <a:pt x="39" y="97"/>
                                </a:moveTo>
                                <a:cubicBezTo>
                                  <a:pt x="39" y="155"/>
                                  <a:pt x="39" y="155"/>
                                  <a:pt x="39" y="155"/>
                                </a:cubicBezTo>
                                <a:cubicBezTo>
                                  <a:pt x="80" y="155"/>
                                  <a:pt x="80" y="155"/>
                                  <a:pt x="80" y="155"/>
                                </a:cubicBezTo>
                                <a:cubicBezTo>
                                  <a:pt x="83" y="155"/>
                                  <a:pt x="87" y="154"/>
                                  <a:pt x="90" y="152"/>
                                </a:cubicBezTo>
                                <a:cubicBezTo>
                                  <a:pt x="93" y="151"/>
                                  <a:pt x="96" y="148"/>
                                  <a:pt x="98" y="145"/>
                                </a:cubicBezTo>
                                <a:cubicBezTo>
                                  <a:pt x="101" y="142"/>
                                  <a:pt x="103" y="139"/>
                                  <a:pt x="104" y="135"/>
                                </a:cubicBezTo>
                                <a:cubicBezTo>
                                  <a:pt x="105" y="131"/>
                                  <a:pt x="106" y="127"/>
                                  <a:pt x="106" y="124"/>
                                </a:cubicBezTo>
                                <a:cubicBezTo>
                                  <a:pt x="106" y="120"/>
                                  <a:pt x="105" y="117"/>
                                  <a:pt x="104" y="114"/>
                                </a:cubicBezTo>
                                <a:cubicBezTo>
                                  <a:pt x="103" y="111"/>
                                  <a:pt x="101" y="108"/>
                                  <a:pt x="98" y="105"/>
                                </a:cubicBezTo>
                                <a:cubicBezTo>
                                  <a:pt x="96" y="103"/>
                                  <a:pt x="93" y="101"/>
                                  <a:pt x="90" y="99"/>
                                </a:cubicBezTo>
                                <a:cubicBezTo>
                                  <a:pt x="87" y="98"/>
                                  <a:pt x="83" y="97"/>
                                  <a:pt x="80" y="97"/>
                                </a:cubicBezTo>
                                <a:lnTo>
                                  <a:pt x="39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" name="Freeform 8"/>
                        <wps:cNvSpPr>
                          <a:spLocks noEditPoints="1"/>
                        </wps:cNvSpPr>
                        <wps:spPr bwMode="auto">
                          <a:xfrm>
                            <a:off x="9959975" y="0"/>
                            <a:ext cx="381000" cy="476250"/>
                          </a:xfrm>
                          <a:custGeom>
                            <a:avLst/>
                            <a:gdLst>
                              <a:gd name="T0" fmla="*/ 0 w 140"/>
                              <a:gd name="T1" fmla="*/ 0 h 175"/>
                              <a:gd name="T2" fmla="*/ 73 w 140"/>
                              <a:gd name="T3" fmla="*/ 0 h 175"/>
                              <a:gd name="T4" fmla="*/ 95 w 140"/>
                              <a:gd name="T5" fmla="*/ 3 h 175"/>
                              <a:gd name="T6" fmla="*/ 112 w 140"/>
                              <a:gd name="T7" fmla="*/ 12 h 175"/>
                              <a:gd name="T8" fmla="*/ 123 w 140"/>
                              <a:gd name="T9" fmla="*/ 27 h 175"/>
                              <a:gd name="T10" fmla="*/ 127 w 140"/>
                              <a:gd name="T11" fmla="*/ 47 h 175"/>
                              <a:gd name="T12" fmla="*/ 125 w 140"/>
                              <a:gd name="T13" fmla="*/ 60 h 175"/>
                              <a:gd name="T14" fmla="*/ 118 w 140"/>
                              <a:gd name="T15" fmla="*/ 72 h 175"/>
                              <a:gd name="T16" fmla="*/ 108 w 140"/>
                              <a:gd name="T17" fmla="*/ 82 h 175"/>
                              <a:gd name="T18" fmla="*/ 96 w 140"/>
                              <a:gd name="T19" fmla="*/ 88 h 175"/>
                              <a:gd name="T20" fmla="*/ 101 w 140"/>
                              <a:gd name="T21" fmla="*/ 92 h 175"/>
                              <a:gd name="T22" fmla="*/ 107 w 140"/>
                              <a:gd name="T23" fmla="*/ 98 h 175"/>
                              <a:gd name="T24" fmla="*/ 112 w 140"/>
                              <a:gd name="T25" fmla="*/ 106 h 175"/>
                              <a:gd name="T26" fmla="*/ 115 w 140"/>
                              <a:gd name="T27" fmla="*/ 115 h 175"/>
                              <a:gd name="T28" fmla="*/ 125 w 140"/>
                              <a:gd name="T29" fmla="*/ 153 h 175"/>
                              <a:gd name="T30" fmla="*/ 140 w 140"/>
                              <a:gd name="T31" fmla="*/ 153 h 175"/>
                              <a:gd name="T32" fmla="*/ 140 w 140"/>
                              <a:gd name="T33" fmla="*/ 175 h 175"/>
                              <a:gd name="T34" fmla="*/ 106 w 140"/>
                              <a:gd name="T35" fmla="*/ 175 h 175"/>
                              <a:gd name="T36" fmla="*/ 93 w 140"/>
                              <a:gd name="T37" fmla="*/ 122 h 175"/>
                              <a:gd name="T38" fmla="*/ 82 w 140"/>
                              <a:gd name="T39" fmla="*/ 101 h 175"/>
                              <a:gd name="T40" fmla="*/ 62 w 140"/>
                              <a:gd name="T41" fmla="*/ 94 h 175"/>
                              <a:gd name="T42" fmla="*/ 39 w 140"/>
                              <a:gd name="T43" fmla="*/ 94 h 175"/>
                              <a:gd name="T44" fmla="*/ 39 w 140"/>
                              <a:gd name="T45" fmla="*/ 155 h 175"/>
                              <a:gd name="T46" fmla="*/ 57 w 140"/>
                              <a:gd name="T47" fmla="*/ 155 h 175"/>
                              <a:gd name="T48" fmla="*/ 57 w 140"/>
                              <a:gd name="T49" fmla="*/ 175 h 175"/>
                              <a:gd name="T50" fmla="*/ 0 w 140"/>
                              <a:gd name="T51" fmla="*/ 175 h 175"/>
                              <a:gd name="T52" fmla="*/ 0 w 140"/>
                              <a:gd name="T53" fmla="*/ 155 h 175"/>
                              <a:gd name="T54" fmla="*/ 17 w 140"/>
                              <a:gd name="T55" fmla="*/ 155 h 175"/>
                              <a:gd name="T56" fmla="*/ 17 w 140"/>
                              <a:gd name="T57" fmla="*/ 20 h 175"/>
                              <a:gd name="T58" fmla="*/ 0 w 140"/>
                              <a:gd name="T59" fmla="*/ 20 h 175"/>
                              <a:gd name="T60" fmla="*/ 0 w 140"/>
                              <a:gd name="T61" fmla="*/ 0 h 175"/>
                              <a:gd name="T62" fmla="*/ 39 w 140"/>
                              <a:gd name="T63" fmla="*/ 20 h 175"/>
                              <a:gd name="T64" fmla="*/ 39 w 140"/>
                              <a:gd name="T65" fmla="*/ 75 h 175"/>
                              <a:gd name="T66" fmla="*/ 73 w 140"/>
                              <a:gd name="T67" fmla="*/ 75 h 175"/>
                              <a:gd name="T68" fmla="*/ 85 w 140"/>
                              <a:gd name="T69" fmla="*/ 73 h 175"/>
                              <a:gd name="T70" fmla="*/ 95 w 140"/>
                              <a:gd name="T71" fmla="*/ 68 h 175"/>
                              <a:gd name="T72" fmla="*/ 101 w 140"/>
                              <a:gd name="T73" fmla="*/ 59 h 175"/>
                              <a:gd name="T74" fmla="*/ 103 w 140"/>
                              <a:gd name="T75" fmla="*/ 47 h 175"/>
                              <a:gd name="T76" fmla="*/ 95 w 140"/>
                              <a:gd name="T77" fmla="*/ 27 h 175"/>
                              <a:gd name="T78" fmla="*/ 70 w 140"/>
                              <a:gd name="T79" fmla="*/ 20 h 175"/>
                              <a:gd name="T80" fmla="*/ 39 w 140"/>
                              <a:gd name="T81" fmla="*/ 20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40" h="175">
                                <a:moveTo>
                                  <a:pt x="0" y="0"/>
                                </a:moveTo>
                                <a:cubicBezTo>
                                  <a:pt x="73" y="0"/>
                                  <a:pt x="73" y="0"/>
                                  <a:pt x="73" y="0"/>
                                </a:cubicBezTo>
                                <a:cubicBezTo>
                                  <a:pt x="81" y="0"/>
                                  <a:pt x="88" y="1"/>
                                  <a:pt x="95" y="3"/>
                                </a:cubicBezTo>
                                <a:cubicBezTo>
                                  <a:pt x="101" y="5"/>
                                  <a:pt x="107" y="8"/>
                                  <a:pt x="112" y="12"/>
                                </a:cubicBezTo>
                                <a:cubicBezTo>
                                  <a:pt x="117" y="16"/>
                                  <a:pt x="120" y="21"/>
                                  <a:pt x="123" y="27"/>
                                </a:cubicBezTo>
                                <a:cubicBezTo>
                                  <a:pt x="126" y="33"/>
                                  <a:pt x="127" y="40"/>
                                  <a:pt x="127" y="47"/>
                                </a:cubicBezTo>
                                <a:cubicBezTo>
                                  <a:pt x="127" y="52"/>
                                  <a:pt x="126" y="56"/>
                                  <a:pt x="125" y="60"/>
                                </a:cubicBezTo>
                                <a:cubicBezTo>
                                  <a:pt x="123" y="65"/>
                                  <a:pt x="121" y="68"/>
                                  <a:pt x="118" y="72"/>
                                </a:cubicBezTo>
                                <a:cubicBezTo>
                                  <a:pt x="115" y="76"/>
                                  <a:pt x="112" y="79"/>
                                  <a:pt x="108" y="82"/>
                                </a:cubicBezTo>
                                <a:cubicBezTo>
                                  <a:pt x="104" y="85"/>
                                  <a:pt x="100" y="87"/>
                                  <a:pt x="96" y="88"/>
                                </a:cubicBezTo>
                                <a:cubicBezTo>
                                  <a:pt x="97" y="89"/>
                                  <a:pt x="99" y="91"/>
                                  <a:pt x="101" y="92"/>
                                </a:cubicBezTo>
                                <a:cubicBezTo>
                                  <a:pt x="103" y="94"/>
                                  <a:pt x="105" y="96"/>
                                  <a:pt x="107" y="98"/>
                                </a:cubicBezTo>
                                <a:cubicBezTo>
                                  <a:pt x="109" y="100"/>
                                  <a:pt x="110" y="103"/>
                                  <a:pt x="112" y="106"/>
                                </a:cubicBezTo>
                                <a:cubicBezTo>
                                  <a:pt x="113" y="109"/>
                                  <a:pt x="114" y="112"/>
                                  <a:pt x="115" y="115"/>
                                </a:cubicBezTo>
                                <a:cubicBezTo>
                                  <a:pt x="125" y="153"/>
                                  <a:pt x="125" y="153"/>
                                  <a:pt x="125" y="153"/>
                                </a:cubicBezTo>
                                <a:cubicBezTo>
                                  <a:pt x="140" y="153"/>
                                  <a:pt x="140" y="153"/>
                                  <a:pt x="140" y="153"/>
                                </a:cubicBezTo>
                                <a:cubicBezTo>
                                  <a:pt x="140" y="175"/>
                                  <a:pt x="140" y="175"/>
                                  <a:pt x="140" y="175"/>
                                </a:cubicBezTo>
                                <a:cubicBezTo>
                                  <a:pt x="106" y="175"/>
                                  <a:pt x="106" y="175"/>
                                  <a:pt x="106" y="175"/>
                                </a:cubicBezTo>
                                <a:cubicBezTo>
                                  <a:pt x="93" y="122"/>
                                  <a:pt x="93" y="122"/>
                                  <a:pt x="93" y="122"/>
                                </a:cubicBezTo>
                                <a:cubicBezTo>
                                  <a:pt x="91" y="112"/>
                                  <a:pt x="87" y="105"/>
                                  <a:pt x="82" y="101"/>
                                </a:cubicBezTo>
                                <a:cubicBezTo>
                                  <a:pt x="77" y="96"/>
                                  <a:pt x="70" y="94"/>
                                  <a:pt x="62" y="94"/>
                                </a:cubicBezTo>
                                <a:cubicBezTo>
                                  <a:pt x="39" y="94"/>
                                  <a:pt x="39" y="94"/>
                                  <a:pt x="39" y="94"/>
                                </a:cubicBezTo>
                                <a:cubicBezTo>
                                  <a:pt x="39" y="155"/>
                                  <a:pt x="39" y="155"/>
                                  <a:pt x="39" y="155"/>
                                </a:cubicBezTo>
                                <a:cubicBezTo>
                                  <a:pt x="57" y="155"/>
                                  <a:pt x="57" y="155"/>
                                  <a:pt x="57" y="155"/>
                                </a:cubicBezTo>
                                <a:cubicBezTo>
                                  <a:pt x="57" y="175"/>
                                  <a:pt x="57" y="175"/>
                                  <a:pt x="57" y="175"/>
                                </a:cubicBezTo>
                                <a:cubicBezTo>
                                  <a:pt x="0" y="175"/>
                                  <a:pt x="0" y="175"/>
                                  <a:pt x="0" y="175"/>
                                </a:cubicBezTo>
                                <a:cubicBezTo>
                                  <a:pt x="0" y="155"/>
                                  <a:pt x="0" y="155"/>
                                  <a:pt x="0" y="155"/>
                                </a:cubicBezTo>
                                <a:cubicBezTo>
                                  <a:pt x="17" y="155"/>
                                  <a:pt x="17" y="155"/>
                                  <a:pt x="17" y="155"/>
                                </a:cubicBezTo>
                                <a:cubicBezTo>
                                  <a:pt x="17" y="20"/>
                                  <a:pt x="17" y="20"/>
                                  <a:pt x="17" y="20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lnTo>
                                  <a:pt x="0" y="0"/>
                                </a:lnTo>
                                <a:close/>
                                <a:moveTo>
                                  <a:pt x="39" y="20"/>
                                </a:moveTo>
                                <a:cubicBezTo>
                                  <a:pt x="39" y="75"/>
                                  <a:pt x="39" y="75"/>
                                  <a:pt x="39" y="75"/>
                                </a:cubicBezTo>
                                <a:cubicBezTo>
                                  <a:pt x="73" y="75"/>
                                  <a:pt x="73" y="75"/>
                                  <a:pt x="73" y="75"/>
                                </a:cubicBezTo>
                                <a:cubicBezTo>
                                  <a:pt x="77" y="75"/>
                                  <a:pt x="82" y="74"/>
                                  <a:pt x="85" y="73"/>
                                </a:cubicBezTo>
                                <a:cubicBezTo>
                                  <a:pt x="89" y="72"/>
                                  <a:pt x="92" y="70"/>
                                  <a:pt x="95" y="68"/>
                                </a:cubicBezTo>
                                <a:cubicBezTo>
                                  <a:pt x="97" y="66"/>
                                  <a:pt x="99" y="63"/>
                                  <a:pt x="101" y="59"/>
                                </a:cubicBezTo>
                                <a:cubicBezTo>
                                  <a:pt x="102" y="56"/>
                                  <a:pt x="103" y="52"/>
                                  <a:pt x="103" y="47"/>
                                </a:cubicBezTo>
                                <a:cubicBezTo>
                                  <a:pt x="103" y="39"/>
                                  <a:pt x="101" y="32"/>
                                  <a:pt x="95" y="27"/>
                                </a:cubicBezTo>
                                <a:cubicBezTo>
                                  <a:pt x="90" y="22"/>
                                  <a:pt x="82" y="20"/>
                                  <a:pt x="70" y="20"/>
                                </a:cubicBezTo>
                                <a:lnTo>
                                  <a:pt x="39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Freeform 9"/>
                        <wps:cNvSpPr>
                          <a:spLocks/>
                        </wps:cNvSpPr>
                        <wps:spPr bwMode="auto">
                          <a:xfrm>
                            <a:off x="10426700" y="0"/>
                            <a:ext cx="339725" cy="476250"/>
                          </a:xfrm>
                          <a:custGeom>
                            <a:avLst/>
                            <a:gdLst>
                              <a:gd name="T0" fmla="*/ 0 w 214"/>
                              <a:gd name="T1" fmla="*/ 0 h 300"/>
                              <a:gd name="T2" fmla="*/ 214 w 214"/>
                              <a:gd name="T3" fmla="*/ 0 h 300"/>
                              <a:gd name="T4" fmla="*/ 214 w 214"/>
                              <a:gd name="T5" fmla="*/ 68 h 300"/>
                              <a:gd name="T6" fmla="*/ 173 w 214"/>
                              <a:gd name="T7" fmla="*/ 68 h 300"/>
                              <a:gd name="T8" fmla="*/ 173 w 214"/>
                              <a:gd name="T9" fmla="*/ 34 h 300"/>
                              <a:gd name="T10" fmla="*/ 67 w 214"/>
                              <a:gd name="T11" fmla="*/ 34 h 300"/>
                              <a:gd name="T12" fmla="*/ 67 w 214"/>
                              <a:gd name="T13" fmla="*/ 130 h 300"/>
                              <a:gd name="T14" fmla="*/ 158 w 214"/>
                              <a:gd name="T15" fmla="*/ 130 h 300"/>
                              <a:gd name="T16" fmla="*/ 158 w 214"/>
                              <a:gd name="T17" fmla="*/ 164 h 300"/>
                              <a:gd name="T18" fmla="*/ 67 w 214"/>
                              <a:gd name="T19" fmla="*/ 164 h 300"/>
                              <a:gd name="T20" fmla="*/ 67 w 214"/>
                              <a:gd name="T21" fmla="*/ 266 h 300"/>
                              <a:gd name="T22" fmla="*/ 173 w 214"/>
                              <a:gd name="T23" fmla="*/ 266 h 300"/>
                              <a:gd name="T24" fmla="*/ 173 w 214"/>
                              <a:gd name="T25" fmla="*/ 231 h 300"/>
                              <a:gd name="T26" fmla="*/ 214 w 214"/>
                              <a:gd name="T27" fmla="*/ 231 h 300"/>
                              <a:gd name="T28" fmla="*/ 214 w 214"/>
                              <a:gd name="T29" fmla="*/ 300 h 300"/>
                              <a:gd name="T30" fmla="*/ 0 w 214"/>
                              <a:gd name="T31" fmla="*/ 300 h 300"/>
                              <a:gd name="T32" fmla="*/ 0 w 214"/>
                              <a:gd name="T33" fmla="*/ 266 h 300"/>
                              <a:gd name="T34" fmla="*/ 28 w 214"/>
                              <a:gd name="T35" fmla="*/ 266 h 300"/>
                              <a:gd name="T36" fmla="*/ 28 w 214"/>
                              <a:gd name="T37" fmla="*/ 34 h 300"/>
                              <a:gd name="T38" fmla="*/ 0 w 214"/>
                              <a:gd name="T39" fmla="*/ 34 h 300"/>
                              <a:gd name="T40" fmla="*/ 0 w 214"/>
                              <a:gd name="T41" fmla="*/ 0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14" h="300">
                                <a:moveTo>
                                  <a:pt x="0" y="0"/>
                                </a:moveTo>
                                <a:lnTo>
                                  <a:pt x="214" y="0"/>
                                </a:lnTo>
                                <a:lnTo>
                                  <a:pt x="214" y="68"/>
                                </a:lnTo>
                                <a:lnTo>
                                  <a:pt x="173" y="68"/>
                                </a:lnTo>
                                <a:lnTo>
                                  <a:pt x="173" y="34"/>
                                </a:lnTo>
                                <a:lnTo>
                                  <a:pt x="67" y="34"/>
                                </a:lnTo>
                                <a:lnTo>
                                  <a:pt x="67" y="130"/>
                                </a:lnTo>
                                <a:lnTo>
                                  <a:pt x="158" y="130"/>
                                </a:lnTo>
                                <a:lnTo>
                                  <a:pt x="158" y="164"/>
                                </a:lnTo>
                                <a:lnTo>
                                  <a:pt x="67" y="164"/>
                                </a:lnTo>
                                <a:lnTo>
                                  <a:pt x="67" y="266"/>
                                </a:lnTo>
                                <a:lnTo>
                                  <a:pt x="173" y="266"/>
                                </a:lnTo>
                                <a:lnTo>
                                  <a:pt x="173" y="231"/>
                                </a:lnTo>
                                <a:lnTo>
                                  <a:pt x="214" y="231"/>
                                </a:lnTo>
                                <a:lnTo>
                                  <a:pt x="214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266"/>
                                </a:lnTo>
                                <a:lnTo>
                                  <a:pt x="28" y="266"/>
                                </a:lnTo>
                                <a:lnTo>
                                  <a:pt x="28" y="34"/>
                                </a:lnTo>
                                <a:lnTo>
                                  <a:pt x="0" y="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>
                            <a:off x="10847388" y="0"/>
                            <a:ext cx="152400" cy="4762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300"/>
                              <a:gd name="T2" fmla="*/ 96 w 96"/>
                              <a:gd name="T3" fmla="*/ 0 h 300"/>
                              <a:gd name="T4" fmla="*/ 96 w 96"/>
                              <a:gd name="T5" fmla="*/ 34 h 300"/>
                              <a:gd name="T6" fmla="*/ 67 w 96"/>
                              <a:gd name="T7" fmla="*/ 34 h 300"/>
                              <a:gd name="T8" fmla="*/ 67 w 96"/>
                              <a:gd name="T9" fmla="*/ 266 h 300"/>
                              <a:gd name="T10" fmla="*/ 96 w 96"/>
                              <a:gd name="T11" fmla="*/ 266 h 300"/>
                              <a:gd name="T12" fmla="*/ 96 w 96"/>
                              <a:gd name="T13" fmla="*/ 300 h 300"/>
                              <a:gd name="T14" fmla="*/ 0 w 96"/>
                              <a:gd name="T15" fmla="*/ 300 h 300"/>
                              <a:gd name="T16" fmla="*/ 0 w 96"/>
                              <a:gd name="T17" fmla="*/ 266 h 300"/>
                              <a:gd name="T18" fmla="*/ 28 w 96"/>
                              <a:gd name="T19" fmla="*/ 266 h 300"/>
                              <a:gd name="T20" fmla="*/ 28 w 96"/>
                              <a:gd name="T21" fmla="*/ 34 h 300"/>
                              <a:gd name="T22" fmla="*/ 0 w 96"/>
                              <a:gd name="T23" fmla="*/ 34 h 300"/>
                              <a:gd name="T24" fmla="*/ 0 w 96"/>
                              <a:gd name="T25" fmla="*/ 0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96" h="30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34"/>
                                </a:lnTo>
                                <a:lnTo>
                                  <a:pt x="67" y="34"/>
                                </a:lnTo>
                                <a:lnTo>
                                  <a:pt x="67" y="266"/>
                                </a:lnTo>
                                <a:lnTo>
                                  <a:pt x="96" y="266"/>
                                </a:lnTo>
                                <a:lnTo>
                                  <a:pt x="96" y="300"/>
                                </a:lnTo>
                                <a:lnTo>
                                  <a:pt x="0" y="300"/>
                                </a:lnTo>
                                <a:lnTo>
                                  <a:pt x="0" y="266"/>
                                </a:lnTo>
                                <a:lnTo>
                                  <a:pt x="28" y="266"/>
                                </a:lnTo>
                                <a:lnTo>
                                  <a:pt x="28" y="34"/>
                                </a:lnTo>
                                <a:lnTo>
                                  <a:pt x="0" y="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1090276" y="0"/>
                            <a:ext cx="450850" cy="476250"/>
                          </a:xfrm>
                          <a:custGeom>
                            <a:avLst/>
                            <a:gdLst>
                              <a:gd name="T0" fmla="*/ 186 w 284"/>
                              <a:gd name="T1" fmla="*/ 0 h 300"/>
                              <a:gd name="T2" fmla="*/ 284 w 284"/>
                              <a:gd name="T3" fmla="*/ 0 h 300"/>
                              <a:gd name="T4" fmla="*/ 284 w 284"/>
                              <a:gd name="T5" fmla="*/ 34 h 300"/>
                              <a:gd name="T6" fmla="*/ 258 w 284"/>
                              <a:gd name="T7" fmla="*/ 34 h 300"/>
                              <a:gd name="T8" fmla="*/ 258 w 284"/>
                              <a:gd name="T9" fmla="*/ 300 h 300"/>
                              <a:gd name="T10" fmla="*/ 207 w 284"/>
                              <a:gd name="T11" fmla="*/ 300 h 300"/>
                              <a:gd name="T12" fmla="*/ 68 w 284"/>
                              <a:gd name="T13" fmla="*/ 51 h 300"/>
                              <a:gd name="T14" fmla="*/ 68 w 284"/>
                              <a:gd name="T15" fmla="*/ 266 h 300"/>
                              <a:gd name="T16" fmla="*/ 99 w 284"/>
                              <a:gd name="T17" fmla="*/ 266 h 300"/>
                              <a:gd name="T18" fmla="*/ 99 w 284"/>
                              <a:gd name="T19" fmla="*/ 300 h 300"/>
                              <a:gd name="T20" fmla="*/ 1 w 284"/>
                              <a:gd name="T21" fmla="*/ 300 h 300"/>
                              <a:gd name="T22" fmla="*/ 1 w 284"/>
                              <a:gd name="T23" fmla="*/ 266 h 300"/>
                              <a:gd name="T24" fmla="*/ 29 w 284"/>
                              <a:gd name="T25" fmla="*/ 266 h 300"/>
                              <a:gd name="T26" fmla="*/ 29 w 284"/>
                              <a:gd name="T27" fmla="*/ 34 h 300"/>
                              <a:gd name="T28" fmla="*/ 0 w 284"/>
                              <a:gd name="T29" fmla="*/ 34 h 300"/>
                              <a:gd name="T30" fmla="*/ 0 w 284"/>
                              <a:gd name="T31" fmla="*/ 0 h 300"/>
                              <a:gd name="T32" fmla="*/ 80 w 284"/>
                              <a:gd name="T33" fmla="*/ 0 h 300"/>
                              <a:gd name="T34" fmla="*/ 217 w 284"/>
                              <a:gd name="T35" fmla="*/ 247 h 300"/>
                              <a:gd name="T36" fmla="*/ 219 w 284"/>
                              <a:gd name="T37" fmla="*/ 236 h 300"/>
                              <a:gd name="T38" fmla="*/ 219 w 284"/>
                              <a:gd name="T39" fmla="*/ 34 h 300"/>
                              <a:gd name="T40" fmla="*/ 186 w 284"/>
                              <a:gd name="T41" fmla="*/ 34 h 300"/>
                              <a:gd name="T42" fmla="*/ 186 w 284"/>
                              <a:gd name="T43" fmla="*/ 0 h 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84" h="300">
                                <a:moveTo>
                                  <a:pt x="186" y="0"/>
                                </a:moveTo>
                                <a:lnTo>
                                  <a:pt x="284" y="0"/>
                                </a:lnTo>
                                <a:lnTo>
                                  <a:pt x="284" y="34"/>
                                </a:lnTo>
                                <a:lnTo>
                                  <a:pt x="258" y="34"/>
                                </a:lnTo>
                                <a:lnTo>
                                  <a:pt x="258" y="300"/>
                                </a:lnTo>
                                <a:lnTo>
                                  <a:pt x="207" y="300"/>
                                </a:lnTo>
                                <a:lnTo>
                                  <a:pt x="68" y="51"/>
                                </a:lnTo>
                                <a:lnTo>
                                  <a:pt x="68" y="266"/>
                                </a:lnTo>
                                <a:lnTo>
                                  <a:pt x="99" y="266"/>
                                </a:lnTo>
                                <a:lnTo>
                                  <a:pt x="99" y="300"/>
                                </a:lnTo>
                                <a:lnTo>
                                  <a:pt x="1" y="300"/>
                                </a:lnTo>
                                <a:lnTo>
                                  <a:pt x="1" y="266"/>
                                </a:lnTo>
                                <a:lnTo>
                                  <a:pt x="29" y="266"/>
                                </a:lnTo>
                                <a:lnTo>
                                  <a:pt x="29" y="34"/>
                                </a:lnTo>
                                <a:lnTo>
                                  <a:pt x="0" y="34"/>
                                </a:lnTo>
                                <a:lnTo>
                                  <a:pt x="0" y="0"/>
                                </a:lnTo>
                                <a:lnTo>
                                  <a:pt x="80" y="0"/>
                                </a:lnTo>
                                <a:lnTo>
                                  <a:pt x="217" y="247"/>
                                </a:lnTo>
                                <a:lnTo>
                                  <a:pt x="219" y="236"/>
                                </a:lnTo>
                                <a:lnTo>
                                  <a:pt x="219" y="34"/>
                                </a:lnTo>
                                <a:lnTo>
                                  <a:pt x="186" y="34"/>
                                </a:lnTo>
                                <a:lnTo>
                                  <a:pt x="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9528175" y="557213"/>
                            <a:ext cx="2012950" cy="55563"/>
                          </a:xfrm>
                          <a:prstGeom prst="rect">
                            <a:avLst/>
                          </a:prstGeom>
                          <a:solidFill>
                            <a:srgbClr val="E5684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>
                            <a:off x="9528175" y="696913"/>
                            <a:ext cx="152400" cy="177800"/>
                          </a:xfrm>
                          <a:custGeom>
                            <a:avLst/>
                            <a:gdLst>
                              <a:gd name="T0" fmla="*/ 0 w 56"/>
                              <a:gd name="T1" fmla="*/ 32 h 65"/>
                              <a:gd name="T2" fmla="*/ 2 w 56"/>
                              <a:gd name="T3" fmla="*/ 20 h 65"/>
                              <a:gd name="T4" fmla="*/ 8 w 56"/>
                              <a:gd name="T5" fmla="*/ 10 h 65"/>
                              <a:gd name="T6" fmla="*/ 17 w 56"/>
                              <a:gd name="T7" fmla="*/ 2 h 65"/>
                              <a:gd name="T8" fmla="*/ 31 w 56"/>
                              <a:gd name="T9" fmla="*/ 0 h 65"/>
                              <a:gd name="T10" fmla="*/ 45 w 56"/>
                              <a:gd name="T11" fmla="*/ 4 h 65"/>
                              <a:gd name="T12" fmla="*/ 55 w 56"/>
                              <a:gd name="T13" fmla="*/ 14 h 65"/>
                              <a:gd name="T14" fmla="*/ 48 w 56"/>
                              <a:gd name="T15" fmla="*/ 18 h 65"/>
                              <a:gd name="T16" fmla="*/ 45 w 56"/>
                              <a:gd name="T17" fmla="*/ 13 h 65"/>
                              <a:gd name="T18" fmla="*/ 40 w 56"/>
                              <a:gd name="T19" fmla="*/ 9 h 65"/>
                              <a:gd name="T20" fmla="*/ 35 w 56"/>
                              <a:gd name="T21" fmla="*/ 8 h 65"/>
                              <a:gd name="T22" fmla="*/ 30 w 56"/>
                              <a:gd name="T23" fmla="*/ 7 h 65"/>
                              <a:gd name="T24" fmla="*/ 21 w 56"/>
                              <a:gd name="T25" fmla="*/ 9 h 65"/>
                              <a:gd name="T26" fmla="*/ 14 w 56"/>
                              <a:gd name="T27" fmla="*/ 15 h 65"/>
                              <a:gd name="T28" fmla="*/ 9 w 56"/>
                              <a:gd name="T29" fmla="*/ 23 h 65"/>
                              <a:gd name="T30" fmla="*/ 8 w 56"/>
                              <a:gd name="T31" fmla="*/ 32 h 65"/>
                              <a:gd name="T32" fmla="*/ 10 w 56"/>
                              <a:gd name="T33" fmla="*/ 42 h 65"/>
                              <a:gd name="T34" fmla="*/ 14 w 56"/>
                              <a:gd name="T35" fmla="*/ 50 h 65"/>
                              <a:gd name="T36" fmla="*/ 21 w 56"/>
                              <a:gd name="T37" fmla="*/ 56 h 65"/>
                              <a:gd name="T38" fmla="*/ 30 w 56"/>
                              <a:gd name="T39" fmla="*/ 58 h 65"/>
                              <a:gd name="T40" fmla="*/ 36 w 56"/>
                              <a:gd name="T41" fmla="*/ 57 h 65"/>
                              <a:gd name="T42" fmla="*/ 41 w 56"/>
                              <a:gd name="T43" fmla="*/ 55 h 65"/>
                              <a:gd name="T44" fmla="*/ 46 w 56"/>
                              <a:gd name="T45" fmla="*/ 52 h 65"/>
                              <a:gd name="T46" fmla="*/ 49 w 56"/>
                              <a:gd name="T47" fmla="*/ 47 h 65"/>
                              <a:gd name="T48" fmla="*/ 56 w 56"/>
                              <a:gd name="T49" fmla="*/ 50 h 65"/>
                              <a:gd name="T50" fmla="*/ 52 w 56"/>
                              <a:gd name="T51" fmla="*/ 57 h 65"/>
                              <a:gd name="T52" fmla="*/ 45 w 56"/>
                              <a:gd name="T53" fmla="*/ 62 h 65"/>
                              <a:gd name="T54" fmla="*/ 38 w 56"/>
                              <a:gd name="T55" fmla="*/ 64 h 65"/>
                              <a:gd name="T56" fmla="*/ 30 w 56"/>
                              <a:gd name="T57" fmla="*/ 65 h 65"/>
                              <a:gd name="T58" fmla="*/ 18 w 56"/>
                              <a:gd name="T59" fmla="*/ 63 h 65"/>
                              <a:gd name="T60" fmla="*/ 8 w 56"/>
                              <a:gd name="T61" fmla="*/ 55 h 65"/>
                              <a:gd name="T62" fmla="*/ 2 w 56"/>
                              <a:gd name="T63" fmla="*/ 44 h 65"/>
                              <a:gd name="T64" fmla="*/ 0 w 56"/>
                              <a:gd name="T65" fmla="*/ 32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6" h="65">
                                <a:moveTo>
                                  <a:pt x="0" y="32"/>
                                </a:moveTo>
                                <a:cubicBezTo>
                                  <a:pt x="0" y="28"/>
                                  <a:pt x="0" y="24"/>
                                  <a:pt x="2" y="20"/>
                                </a:cubicBezTo>
                                <a:cubicBezTo>
                                  <a:pt x="3" y="16"/>
                                  <a:pt x="5" y="13"/>
                                  <a:pt x="8" y="10"/>
                                </a:cubicBezTo>
                                <a:cubicBezTo>
                                  <a:pt x="10" y="7"/>
                                  <a:pt x="14" y="4"/>
                                  <a:pt x="17" y="2"/>
                                </a:cubicBezTo>
                                <a:cubicBezTo>
                                  <a:pt x="21" y="1"/>
                                  <a:pt x="26" y="0"/>
                                  <a:pt x="31" y="0"/>
                                </a:cubicBezTo>
                                <a:cubicBezTo>
                                  <a:pt x="36" y="0"/>
                                  <a:pt x="41" y="1"/>
                                  <a:pt x="45" y="4"/>
                                </a:cubicBezTo>
                                <a:cubicBezTo>
                                  <a:pt x="50" y="6"/>
                                  <a:pt x="53" y="10"/>
                                  <a:pt x="55" y="14"/>
                                </a:cubicBezTo>
                                <a:cubicBezTo>
                                  <a:pt x="48" y="18"/>
                                  <a:pt x="48" y="18"/>
                                  <a:pt x="48" y="18"/>
                                </a:cubicBezTo>
                                <a:cubicBezTo>
                                  <a:pt x="47" y="16"/>
                                  <a:pt x="46" y="14"/>
                                  <a:pt x="45" y="13"/>
                                </a:cubicBezTo>
                                <a:cubicBezTo>
                                  <a:pt x="43" y="11"/>
                                  <a:pt x="42" y="10"/>
                                  <a:pt x="40" y="9"/>
                                </a:cubicBezTo>
                                <a:cubicBezTo>
                                  <a:pt x="39" y="9"/>
                                  <a:pt x="37" y="8"/>
                                  <a:pt x="35" y="8"/>
                                </a:cubicBezTo>
                                <a:cubicBezTo>
                                  <a:pt x="34" y="7"/>
                                  <a:pt x="32" y="7"/>
                                  <a:pt x="30" y="7"/>
                                </a:cubicBezTo>
                                <a:cubicBezTo>
                                  <a:pt x="27" y="7"/>
                                  <a:pt x="23" y="8"/>
                                  <a:pt x="21" y="9"/>
                                </a:cubicBezTo>
                                <a:cubicBezTo>
                                  <a:pt x="18" y="11"/>
                                  <a:pt x="16" y="13"/>
                                  <a:pt x="14" y="15"/>
                                </a:cubicBezTo>
                                <a:cubicBezTo>
                                  <a:pt x="12" y="17"/>
                                  <a:pt x="10" y="20"/>
                                  <a:pt x="9" y="23"/>
                                </a:cubicBezTo>
                                <a:cubicBezTo>
                                  <a:pt x="8" y="26"/>
                                  <a:pt x="8" y="29"/>
                                  <a:pt x="8" y="32"/>
                                </a:cubicBezTo>
                                <a:cubicBezTo>
                                  <a:pt x="8" y="36"/>
                                  <a:pt x="9" y="39"/>
                                  <a:pt x="10" y="42"/>
                                </a:cubicBezTo>
                                <a:cubicBezTo>
                                  <a:pt x="11" y="45"/>
                                  <a:pt x="12" y="48"/>
                                  <a:pt x="14" y="50"/>
                                </a:cubicBezTo>
                                <a:cubicBezTo>
                                  <a:pt x="16" y="53"/>
                                  <a:pt x="19" y="55"/>
                                  <a:pt x="21" y="56"/>
                                </a:cubicBezTo>
                                <a:cubicBezTo>
                                  <a:pt x="24" y="57"/>
                                  <a:pt x="27" y="58"/>
                                  <a:pt x="30" y="58"/>
                                </a:cubicBezTo>
                                <a:cubicBezTo>
                                  <a:pt x="32" y="58"/>
                                  <a:pt x="34" y="58"/>
                                  <a:pt x="36" y="57"/>
                                </a:cubicBezTo>
                                <a:cubicBezTo>
                                  <a:pt x="38" y="57"/>
                                  <a:pt x="39" y="56"/>
                                  <a:pt x="41" y="55"/>
                                </a:cubicBezTo>
                                <a:cubicBezTo>
                                  <a:pt x="43" y="54"/>
                                  <a:pt x="44" y="53"/>
                                  <a:pt x="46" y="52"/>
                                </a:cubicBezTo>
                                <a:cubicBezTo>
                                  <a:pt x="47" y="50"/>
                                  <a:pt x="48" y="49"/>
                                  <a:pt x="49" y="47"/>
                                </a:cubicBezTo>
                                <a:cubicBezTo>
                                  <a:pt x="56" y="50"/>
                                  <a:pt x="56" y="50"/>
                                  <a:pt x="56" y="50"/>
                                </a:cubicBezTo>
                                <a:cubicBezTo>
                                  <a:pt x="55" y="53"/>
                                  <a:pt x="53" y="55"/>
                                  <a:pt x="52" y="57"/>
                                </a:cubicBezTo>
                                <a:cubicBezTo>
                                  <a:pt x="50" y="59"/>
                                  <a:pt x="48" y="60"/>
                                  <a:pt x="45" y="62"/>
                                </a:cubicBezTo>
                                <a:cubicBezTo>
                                  <a:pt x="43" y="63"/>
                                  <a:pt x="40" y="64"/>
                                  <a:pt x="38" y="64"/>
                                </a:cubicBezTo>
                                <a:cubicBezTo>
                                  <a:pt x="35" y="65"/>
                                  <a:pt x="33" y="65"/>
                                  <a:pt x="30" y="65"/>
                                </a:cubicBezTo>
                                <a:cubicBezTo>
                                  <a:pt x="26" y="65"/>
                                  <a:pt x="22" y="64"/>
                                  <a:pt x="18" y="63"/>
                                </a:cubicBezTo>
                                <a:cubicBezTo>
                                  <a:pt x="14" y="61"/>
                                  <a:pt x="11" y="58"/>
                                  <a:pt x="8" y="55"/>
                                </a:cubicBezTo>
                                <a:cubicBezTo>
                                  <a:pt x="5" y="52"/>
                                  <a:pt x="3" y="48"/>
                                  <a:pt x="2" y="44"/>
                                </a:cubicBezTo>
                                <a:cubicBezTo>
                                  <a:pt x="0" y="40"/>
                                  <a:pt x="0" y="36"/>
                                  <a:pt x="0" y="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" name="Freeform 14"/>
                        <wps:cNvSpPr>
                          <a:spLocks noEditPoints="1"/>
                        </wps:cNvSpPr>
                        <wps:spPr bwMode="auto">
                          <a:xfrm>
                            <a:off x="9745663" y="693738"/>
                            <a:ext cx="165100" cy="180975"/>
                          </a:xfrm>
                          <a:custGeom>
                            <a:avLst/>
                            <a:gdLst>
                              <a:gd name="T0" fmla="*/ 30 w 61"/>
                              <a:gd name="T1" fmla="*/ 66 h 66"/>
                              <a:gd name="T2" fmla="*/ 18 w 61"/>
                              <a:gd name="T3" fmla="*/ 64 h 66"/>
                              <a:gd name="T4" fmla="*/ 8 w 61"/>
                              <a:gd name="T5" fmla="*/ 56 h 66"/>
                              <a:gd name="T6" fmla="*/ 2 w 61"/>
                              <a:gd name="T7" fmla="*/ 46 h 66"/>
                              <a:gd name="T8" fmla="*/ 0 w 61"/>
                              <a:gd name="T9" fmla="*/ 33 h 66"/>
                              <a:gd name="T10" fmla="*/ 2 w 61"/>
                              <a:gd name="T11" fmla="*/ 21 h 66"/>
                              <a:gd name="T12" fmla="*/ 8 w 61"/>
                              <a:gd name="T13" fmla="*/ 10 h 66"/>
                              <a:gd name="T14" fmla="*/ 18 w 61"/>
                              <a:gd name="T15" fmla="*/ 3 h 66"/>
                              <a:gd name="T16" fmla="*/ 30 w 61"/>
                              <a:gd name="T17" fmla="*/ 0 h 66"/>
                              <a:gd name="T18" fmla="*/ 43 w 61"/>
                              <a:gd name="T19" fmla="*/ 3 h 66"/>
                              <a:gd name="T20" fmla="*/ 52 w 61"/>
                              <a:gd name="T21" fmla="*/ 11 h 66"/>
                              <a:gd name="T22" fmla="*/ 59 w 61"/>
                              <a:gd name="T23" fmla="*/ 21 h 66"/>
                              <a:gd name="T24" fmla="*/ 61 w 61"/>
                              <a:gd name="T25" fmla="*/ 34 h 66"/>
                              <a:gd name="T26" fmla="*/ 58 w 61"/>
                              <a:gd name="T27" fmla="*/ 46 h 66"/>
                              <a:gd name="T28" fmla="*/ 52 w 61"/>
                              <a:gd name="T29" fmla="*/ 56 h 66"/>
                              <a:gd name="T30" fmla="*/ 42 w 61"/>
                              <a:gd name="T31" fmla="*/ 64 h 66"/>
                              <a:gd name="T32" fmla="*/ 30 w 61"/>
                              <a:gd name="T33" fmla="*/ 66 h 66"/>
                              <a:gd name="T34" fmla="*/ 8 w 61"/>
                              <a:gd name="T35" fmla="*/ 33 h 66"/>
                              <a:gd name="T36" fmla="*/ 10 w 61"/>
                              <a:gd name="T37" fmla="*/ 43 h 66"/>
                              <a:gd name="T38" fmla="*/ 14 w 61"/>
                              <a:gd name="T39" fmla="*/ 51 h 66"/>
                              <a:gd name="T40" fmla="*/ 21 w 61"/>
                              <a:gd name="T41" fmla="*/ 57 h 66"/>
                              <a:gd name="T42" fmla="*/ 30 w 61"/>
                              <a:gd name="T43" fmla="*/ 59 h 66"/>
                              <a:gd name="T44" fmla="*/ 40 w 61"/>
                              <a:gd name="T45" fmla="*/ 57 h 66"/>
                              <a:gd name="T46" fmla="*/ 47 w 61"/>
                              <a:gd name="T47" fmla="*/ 51 h 66"/>
                              <a:gd name="T48" fmla="*/ 51 w 61"/>
                              <a:gd name="T49" fmla="*/ 43 h 66"/>
                              <a:gd name="T50" fmla="*/ 52 w 61"/>
                              <a:gd name="T51" fmla="*/ 33 h 66"/>
                              <a:gd name="T52" fmla="*/ 51 w 61"/>
                              <a:gd name="T53" fmla="*/ 24 h 66"/>
                              <a:gd name="T54" fmla="*/ 46 w 61"/>
                              <a:gd name="T55" fmla="*/ 16 h 66"/>
                              <a:gd name="T56" fmla="*/ 39 w 61"/>
                              <a:gd name="T57" fmla="*/ 10 h 66"/>
                              <a:gd name="T58" fmla="*/ 30 w 61"/>
                              <a:gd name="T59" fmla="*/ 8 h 66"/>
                              <a:gd name="T60" fmla="*/ 21 w 61"/>
                              <a:gd name="T61" fmla="*/ 10 h 66"/>
                              <a:gd name="T62" fmla="*/ 14 w 61"/>
                              <a:gd name="T63" fmla="*/ 16 h 66"/>
                              <a:gd name="T64" fmla="*/ 9 w 61"/>
                              <a:gd name="T65" fmla="*/ 24 h 66"/>
                              <a:gd name="T66" fmla="*/ 8 w 61"/>
                              <a:gd name="T67" fmla="*/ 33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1" h="66">
                                <a:moveTo>
                                  <a:pt x="30" y="66"/>
                                </a:moveTo>
                                <a:cubicBezTo>
                                  <a:pt x="26" y="66"/>
                                  <a:pt x="21" y="65"/>
                                  <a:pt x="18" y="64"/>
                                </a:cubicBezTo>
                                <a:cubicBezTo>
                                  <a:pt x="14" y="62"/>
                                  <a:pt x="11" y="59"/>
                                  <a:pt x="8" y="56"/>
                                </a:cubicBezTo>
                                <a:cubicBezTo>
                                  <a:pt x="5" y="53"/>
                                  <a:pt x="3" y="50"/>
                                  <a:pt x="2" y="46"/>
                                </a:cubicBezTo>
                                <a:cubicBezTo>
                                  <a:pt x="0" y="42"/>
                                  <a:pt x="0" y="38"/>
                                  <a:pt x="0" y="33"/>
                                </a:cubicBezTo>
                                <a:cubicBezTo>
                                  <a:pt x="0" y="29"/>
                                  <a:pt x="0" y="25"/>
                                  <a:pt x="2" y="21"/>
                                </a:cubicBezTo>
                                <a:cubicBezTo>
                                  <a:pt x="3" y="17"/>
                                  <a:pt x="6" y="14"/>
                                  <a:pt x="8" y="10"/>
                                </a:cubicBezTo>
                                <a:cubicBezTo>
                                  <a:pt x="11" y="7"/>
                                  <a:pt x="14" y="5"/>
                                  <a:pt x="18" y="3"/>
                                </a:cubicBezTo>
                                <a:cubicBezTo>
                                  <a:pt x="22" y="1"/>
                                  <a:pt x="26" y="0"/>
                                  <a:pt x="30" y="0"/>
                                </a:cubicBezTo>
                                <a:cubicBezTo>
                                  <a:pt x="35" y="0"/>
                                  <a:pt x="39" y="1"/>
                                  <a:pt x="43" y="3"/>
                                </a:cubicBezTo>
                                <a:cubicBezTo>
                                  <a:pt x="47" y="5"/>
                                  <a:pt x="50" y="8"/>
                                  <a:pt x="52" y="11"/>
                                </a:cubicBezTo>
                                <a:cubicBezTo>
                                  <a:pt x="55" y="14"/>
                                  <a:pt x="57" y="18"/>
                                  <a:pt x="59" y="21"/>
                                </a:cubicBezTo>
                                <a:cubicBezTo>
                                  <a:pt x="60" y="25"/>
                                  <a:pt x="61" y="29"/>
                                  <a:pt x="61" y="34"/>
                                </a:cubicBezTo>
                                <a:cubicBezTo>
                                  <a:pt x="61" y="38"/>
                                  <a:pt x="60" y="42"/>
                                  <a:pt x="58" y="46"/>
                                </a:cubicBezTo>
                                <a:cubicBezTo>
                                  <a:pt x="57" y="50"/>
                                  <a:pt x="55" y="53"/>
                                  <a:pt x="52" y="56"/>
                                </a:cubicBezTo>
                                <a:cubicBezTo>
                                  <a:pt x="49" y="59"/>
                                  <a:pt x="46" y="62"/>
                                  <a:pt x="42" y="64"/>
                                </a:cubicBezTo>
                                <a:cubicBezTo>
                                  <a:pt x="39" y="65"/>
                                  <a:pt x="35" y="66"/>
                                  <a:pt x="30" y="66"/>
                                </a:cubicBezTo>
                                <a:close/>
                                <a:moveTo>
                                  <a:pt x="8" y="33"/>
                                </a:moveTo>
                                <a:cubicBezTo>
                                  <a:pt x="8" y="37"/>
                                  <a:pt x="8" y="40"/>
                                  <a:pt x="10" y="43"/>
                                </a:cubicBezTo>
                                <a:cubicBezTo>
                                  <a:pt x="11" y="46"/>
                                  <a:pt x="12" y="49"/>
                                  <a:pt x="14" y="51"/>
                                </a:cubicBezTo>
                                <a:cubicBezTo>
                                  <a:pt x="16" y="54"/>
                                  <a:pt x="18" y="55"/>
                                  <a:pt x="21" y="57"/>
                                </a:cubicBezTo>
                                <a:cubicBezTo>
                                  <a:pt x="24" y="58"/>
                                  <a:pt x="27" y="59"/>
                                  <a:pt x="30" y="59"/>
                                </a:cubicBezTo>
                                <a:cubicBezTo>
                                  <a:pt x="34" y="59"/>
                                  <a:pt x="37" y="58"/>
                                  <a:pt x="40" y="57"/>
                                </a:cubicBezTo>
                                <a:cubicBezTo>
                                  <a:pt x="42" y="55"/>
                                  <a:pt x="45" y="53"/>
                                  <a:pt x="47" y="51"/>
                                </a:cubicBezTo>
                                <a:cubicBezTo>
                                  <a:pt x="49" y="48"/>
                                  <a:pt x="50" y="46"/>
                                  <a:pt x="51" y="43"/>
                                </a:cubicBezTo>
                                <a:cubicBezTo>
                                  <a:pt x="52" y="40"/>
                                  <a:pt x="52" y="37"/>
                                  <a:pt x="52" y="33"/>
                                </a:cubicBezTo>
                                <a:cubicBezTo>
                                  <a:pt x="52" y="30"/>
                                  <a:pt x="52" y="27"/>
                                  <a:pt x="51" y="24"/>
                                </a:cubicBezTo>
                                <a:cubicBezTo>
                                  <a:pt x="50" y="21"/>
                                  <a:pt x="48" y="18"/>
                                  <a:pt x="46" y="16"/>
                                </a:cubicBezTo>
                                <a:cubicBezTo>
                                  <a:pt x="44" y="13"/>
                                  <a:pt x="42" y="11"/>
                                  <a:pt x="39" y="10"/>
                                </a:cubicBezTo>
                                <a:cubicBezTo>
                                  <a:pt x="37" y="9"/>
                                  <a:pt x="34" y="8"/>
                                  <a:pt x="30" y="8"/>
                                </a:cubicBezTo>
                                <a:cubicBezTo>
                                  <a:pt x="27" y="8"/>
                                  <a:pt x="24" y="9"/>
                                  <a:pt x="21" y="10"/>
                                </a:cubicBezTo>
                                <a:cubicBezTo>
                                  <a:pt x="18" y="12"/>
                                  <a:pt x="16" y="14"/>
                                  <a:pt x="14" y="16"/>
                                </a:cubicBezTo>
                                <a:cubicBezTo>
                                  <a:pt x="12" y="18"/>
                                  <a:pt x="11" y="21"/>
                                  <a:pt x="9" y="24"/>
                                </a:cubicBezTo>
                                <a:cubicBezTo>
                                  <a:pt x="8" y="27"/>
                                  <a:pt x="8" y="30"/>
                                  <a:pt x="8" y="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>
                            <a:off x="9993313" y="696913"/>
                            <a:ext cx="146050" cy="177800"/>
                          </a:xfrm>
                          <a:custGeom>
                            <a:avLst/>
                            <a:gdLst>
                              <a:gd name="T0" fmla="*/ 13 w 92"/>
                              <a:gd name="T1" fmla="*/ 26 h 112"/>
                              <a:gd name="T2" fmla="*/ 13 w 92"/>
                              <a:gd name="T3" fmla="*/ 112 h 112"/>
                              <a:gd name="T4" fmla="*/ 0 w 92"/>
                              <a:gd name="T5" fmla="*/ 112 h 112"/>
                              <a:gd name="T6" fmla="*/ 0 w 92"/>
                              <a:gd name="T7" fmla="*/ 0 h 112"/>
                              <a:gd name="T8" fmla="*/ 10 w 92"/>
                              <a:gd name="T9" fmla="*/ 0 h 112"/>
                              <a:gd name="T10" fmla="*/ 78 w 92"/>
                              <a:gd name="T11" fmla="*/ 88 h 112"/>
                              <a:gd name="T12" fmla="*/ 78 w 92"/>
                              <a:gd name="T13" fmla="*/ 0 h 112"/>
                              <a:gd name="T14" fmla="*/ 92 w 92"/>
                              <a:gd name="T15" fmla="*/ 0 h 112"/>
                              <a:gd name="T16" fmla="*/ 92 w 92"/>
                              <a:gd name="T17" fmla="*/ 112 h 112"/>
                              <a:gd name="T18" fmla="*/ 80 w 92"/>
                              <a:gd name="T19" fmla="*/ 112 h 112"/>
                              <a:gd name="T20" fmla="*/ 13 w 92"/>
                              <a:gd name="T21" fmla="*/ 26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92" h="112">
                                <a:moveTo>
                                  <a:pt x="13" y="26"/>
                                </a:moveTo>
                                <a:lnTo>
                                  <a:pt x="13" y="112"/>
                                </a:lnTo>
                                <a:lnTo>
                                  <a:pt x="0" y="112"/>
                                </a:ln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lnTo>
                                  <a:pt x="78" y="88"/>
                                </a:lnTo>
                                <a:lnTo>
                                  <a:pt x="78" y="0"/>
                                </a:lnTo>
                                <a:lnTo>
                                  <a:pt x="92" y="0"/>
                                </a:lnTo>
                                <a:lnTo>
                                  <a:pt x="92" y="112"/>
                                </a:lnTo>
                                <a:lnTo>
                                  <a:pt x="80" y="112"/>
                                </a:lnTo>
                                <a:lnTo>
                                  <a:pt x="13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>
                            <a:off x="10218738" y="693738"/>
                            <a:ext cx="134938" cy="182563"/>
                          </a:xfrm>
                          <a:custGeom>
                            <a:avLst/>
                            <a:gdLst>
                              <a:gd name="T0" fmla="*/ 43 w 50"/>
                              <a:gd name="T1" fmla="*/ 15 h 67"/>
                              <a:gd name="T2" fmla="*/ 41 w 50"/>
                              <a:gd name="T3" fmla="*/ 12 h 67"/>
                              <a:gd name="T4" fmla="*/ 36 w 50"/>
                              <a:gd name="T5" fmla="*/ 10 h 67"/>
                              <a:gd name="T6" fmla="*/ 31 w 50"/>
                              <a:gd name="T7" fmla="*/ 8 h 67"/>
                              <a:gd name="T8" fmla="*/ 26 w 50"/>
                              <a:gd name="T9" fmla="*/ 8 h 67"/>
                              <a:gd name="T10" fmla="*/ 15 w 50"/>
                              <a:gd name="T11" fmla="*/ 11 h 67"/>
                              <a:gd name="T12" fmla="*/ 11 w 50"/>
                              <a:gd name="T13" fmla="*/ 18 h 67"/>
                              <a:gd name="T14" fmla="*/ 12 w 50"/>
                              <a:gd name="T15" fmla="*/ 23 h 67"/>
                              <a:gd name="T16" fmla="*/ 15 w 50"/>
                              <a:gd name="T17" fmla="*/ 26 h 67"/>
                              <a:gd name="T18" fmla="*/ 21 w 50"/>
                              <a:gd name="T19" fmla="*/ 28 h 67"/>
                              <a:gd name="T20" fmla="*/ 28 w 50"/>
                              <a:gd name="T21" fmla="*/ 30 h 67"/>
                              <a:gd name="T22" fmla="*/ 37 w 50"/>
                              <a:gd name="T23" fmla="*/ 32 h 67"/>
                              <a:gd name="T24" fmla="*/ 44 w 50"/>
                              <a:gd name="T25" fmla="*/ 36 h 67"/>
                              <a:gd name="T26" fmla="*/ 49 w 50"/>
                              <a:gd name="T27" fmla="*/ 41 h 67"/>
                              <a:gd name="T28" fmla="*/ 50 w 50"/>
                              <a:gd name="T29" fmla="*/ 48 h 67"/>
                              <a:gd name="T30" fmla="*/ 48 w 50"/>
                              <a:gd name="T31" fmla="*/ 57 h 67"/>
                              <a:gd name="T32" fmla="*/ 43 w 50"/>
                              <a:gd name="T33" fmla="*/ 62 h 67"/>
                              <a:gd name="T34" fmla="*/ 36 w 50"/>
                              <a:gd name="T35" fmla="*/ 65 h 67"/>
                              <a:gd name="T36" fmla="*/ 27 w 50"/>
                              <a:gd name="T37" fmla="*/ 67 h 67"/>
                              <a:gd name="T38" fmla="*/ 12 w 50"/>
                              <a:gd name="T39" fmla="*/ 64 h 67"/>
                              <a:gd name="T40" fmla="*/ 0 w 50"/>
                              <a:gd name="T41" fmla="*/ 57 h 67"/>
                              <a:gd name="T42" fmla="*/ 4 w 50"/>
                              <a:gd name="T43" fmla="*/ 50 h 67"/>
                              <a:gd name="T44" fmla="*/ 8 w 50"/>
                              <a:gd name="T45" fmla="*/ 54 h 67"/>
                              <a:gd name="T46" fmla="*/ 13 w 50"/>
                              <a:gd name="T47" fmla="*/ 56 h 67"/>
                              <a:gd name="T48" fmla="*/ 20 w 50"/>
                              <a:gd name="T49" fmla="*/ 58 h 67"/>
                              <a:gd name="T50" fmla="*/ 27 w 50"/>
                              <a:gd name="T51" fmla="*/ 59 h 67"/>
                              <a:gd name="T52" fmla="*/ 38 w 50"/>
                              <a:gd name="T53" fmla="*/ 57 h 67"/>
                              <a:gd name="T54" fmla="*/ 41 w 50"/>
                              <a:gd name="T55" fmla="*/ 49 h 67"/>
                              <a:gd name="T56" fmla="*/ 40 w 50"/>
                              <a:gd name="T57" fmla="*/ 45 h 67"/>
                              <a:gd name="T58" fmla="*/ 37 w 50"/>
                              <a:gd name="T59" fmla="*/ 41 h 67"/>
                              <a:gd name="T60" fmla="*/ 31 w 50"/>
                              <a:gd name="T61" fmla="*/ 39 h 67"/>
                              <a:gd name="T62" fmla="*/ 23 w 50"/>
                              <a:gd name="T63" fmla="*/ 37 h 67"/>
                              <a:gd name="T64" fmla="*/ 14 w 50"/>
                              <a:gd name="T65" fmla="*/ 34 h 67"/>
                              <a:gd name="T66" fmla="*/ 8 w 50"/>
                              <a:gd name="T67" fmla="*/ 31 h 67"/>
                              <a:gd name="T68" fmla="*/ 4 w 50"/>
                              <a:gd name="T69" fmla="*/ 26 h 67"/>
                              <a:gd name="T70" fmla="*/ 3 w 50"/>
                              <a:gd name="T71" fmla="*/ 20 h 67"/>
                              <a:gd name="T72" fmla="*/ 4 w 50"/>
                              <a:gd name="T73" fmla="*/ 11 h 67"/>
                              <a:gd name="T74" fmla="*/ 9 w 50"/>
                              <a:gd name="T75" fmla="*/ 5 h 67"/>
                              <a:gd name="T76" fmla="*/ 17 w 50"/>
                              <a:gd name="T77" fmla="*/ 2 h 67"/>
                              <a:gd name="T78" fmla="*/ 26 w 50"/>
                              <a:gd name="T79" fmla="*/ 0 h 67"/>
                              <a:gd name="T80" fmla="*/ 38 w 50"/>
                              <a:gd name="T81" fmla="*/ 2 h 67"/>
                              <a:gd name="T82" fmla="*/ 47 w 50"/>
                              <a:gd name="T83" fmla="*/ 8 h 67"/>
                              <a:gd name="T84" fmla="*/ 43 w 50"/>
                              <a:gd name="T85" fmla="*/ 15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0" h="67">
                                <a:moveTo>
                                  <a:pt x="43" y="15"/>
                                </a:moveTo>
                                <a:cubicBezTo>
                                  <a:pt x="43" y="14"/>
                                  <a:pt x="42" y="13"/>
                                  <a:pt x="41" y="12"/>
                                </a:cubicBezTo>
                                <a:cubicBezTo>
                                  <a:pt x="39" y="11"/>
                                  <a:pt x="38" y="11"/>
                                  <a:pt x="36" y="10"/>
                                </a:cubicBezTo>
                                <a:cubicBezTo>
                                  <a:pt x="35" y="9"/>
                                  <a:pt x="33" y="9"/>
                                  <a:pt x="31" y="8"/>
                                </a:cubicBezTo>
                                <a:cubicBezTo>
                                  <a:pt x="30" y="8"/>
                                  <a:pt x="28" y="8"/>
                                  <a:pt x="26" y="8"/>
                                </a:cubicBezTo>
                                <a:cubicBezTo>
                                  <a:pt x="21" y="8"/>
                                  <a:pt x="17" y="9"/>
                                  <a:pt x="15" y="11"/>
                                </a:cubicBezTo>
                                <a:cubicBezTo>
                                  <a:pt x="12" y="13"/>
                                  <a:pt x="11" y="15"/>
                                  <a:pt x="11" y="18"/>
                                </a:cubicBezTo>
                                <a:cubicBezTo>
                                  <a:pt x="11" y="20"/>
                                  <a:pt x="11" y="22"/>
                                  <a:pt x="12" y="23"/>
                                </a:cubicBezTo>
                                <a:cubicBezTo>
                                  <a:pt x="13" y="24"/>
                                  <a:pt x="14" y="25"/>
                                  <a:pt x="15" y="26"/>
                                </a:cubicBezTo>
                                <a:cubicBezTo>
                                  <a:pt x="17" y="27"/>
                                  <a:pt x="19" y="27"/>
                                  <a:pt x="21" y="28"/>
                                </a:cubicBezTo>
                                <a:cubicBezTo>
                                  <a:pt x="23" y="29"/>
                                  <a:pt x="25" y="29"/>
                                  <a:pt x="28" y="30"/>
                                </a:cubicBezTo>
                                <a:cubicBezTo>
                                  <a:pt x="32" y="31"/>
                                  <a:pt x="35" y="31"/>
                                  <a:pt x="37" y="32"/>
                                </a:cubicBezTo>
                                <a:cubicBezTo>
                                  <a:pt x="40" y="33"/>
                                  <a:pt x="42" y="34"/>
                                  <a:pt x="44" y="36"/>
                                </a:cubicBezTo>
                                <a:cubicBezTo>
                                  <a:pt x="46" y="37"/>
                                  <a:pt x="48" y="39"/>
                                  <a:pt x="49" y="41"/>
                                </a:cubicBezTo>
                                <a:cubicBezTo>
                                  <a:pt x="50" y="43"/>
                                  <a:pt x="50" y="46"/>
                                  <a:pt x="50" y="48"/>
                                </a:cubicBezTo>
                                <a:cubicBezTo>
                                  <a:pt x="50" y="52"/>
                                  <a:pt x="50" y="54"/>
                                  <a:pt x="48" y="57"/>
                                </a:cubicBezTo>
                                <a:cubicBezTo>
                                  <a:pt x="47" y="59"/>
                                  <a:pt x="46" y="61"/>
                                  <a:pt x="43" y="62"/>
                                </a:cubicBezTo>
                                <a:cubicBezTo>
                                  <a:pt x="41" y="64"/>
                                  <a:pt x="39" y="65"/>
                                  <a:pt x="36" y="65"/>
                                </a:cubicBezTo>
                                <a:cubicBezTo>
                                  <a:pt x="33" y="66"/>
                                  <a:pt x="30" y="67"/>
                                  <a:pt x="27" y="67"/>
                                </a:cubicBezTo>
                                <a:cubicBezTo>
                                  <a:pt x="22" y="67"/>
                                  <a:pt x="17" y="66"/>
                                  <a:pt x="12" y="64"/>
                                </a:cubicBezTo>
                                <a:cubicBezTo>
                                  <a:pt x="8" y="63"/>
                                  <a:pt x="4" y="60"/>
                                  <a:pt x="0" y="57"/>
                                </a:cubicBezTo>
                                <a:cubicBezTo>
                                  <a:pt x="4" y="50"/>
                                  <a:pt x="4" y="50"/>
                                  <a:pt x="4" y="50"/>
                                </a:cubicBezTo>
                                <a:cubicBezTo>
                                  <a:pt x="5" y="51"/>
                                  <a:pt x="6" y="53"/>
                                  <a:pt x="8" y="54"/>
                                </a:cubicBezTo>
                                <a:cubicBezTo>
                                  <a:pt x="9" y="55"/>
                                  <a:pt x="11" y="56"/>
                                  <a:pt x="13" y="56"/>
                                </a:cubicBezTo>
                                <a:cubicBezTo>
                                  <a:pt x="15" y="57"/>
                                  <a:pt x="17" y="58"/>
                                  <a:pt x="20" y="58"/>
                                </a:cubicBezTo>
                                <a:cubicBezTo>
                                  <a:pt x="22" y="59"/>
                                  <a:pt x="24" y="59"/>
                                  <a:pt x="27" y="59"/>
                                </a:cubicBezTo>
                                <a:cubicBezTo>
                                  <a:pt x="31" y="59"/>
                                  <a:pt x="35" y="58"/>
                                  <a:pt x="38" y="57"/>
                                </a:cubicBezTo>
                                <a:cubicBezTo>
                                  <a:pt x="40" y="55"/>
                                  <a:pt x="41" y="53"/>
                                  <a:pt x="41" y="49"/>
                                </a:cubicBezTo>
                                <a:cubicBezTo>
                                  <a:pt x="41" y="47"/>
                                  <a:pt x="41" y="46"/>
                                  <a:pt x="40" y="45"/>
                                </a:cubicBezTo>
                                <a:cubicBezTo>
                                  <a:pt x="39" y="43"/>
                                  <a:pt x="38" y="42"/>
                                  <a:pt x="37" y="41"/>
                                </a:cubicBezTo>
                                <a:cubicBezTo>
                                  <a:pt x="35" y="40"/>
                                  <a:pt x="33" y="40"/>
                                  <a:pt x="31" y="39"/>
                                </a:cubicBezTo>
                                <a:cubicBezTo>
                                  <a:pt x="28" y="38"/>
                                  <a:pt x="26" y="38"/>
                                  <a:pt x="23" y="37"/>
                                </a:cubicBezTo>
                                <a:cubicBezTo>
                                  <a:pt x="19" y="36"/>
                                  <a:pt x="16" y="35"/>
                                  <a:pt x="14" y="34"/>
                                </a:cubicBezTo>
                                <a:cubicBezTo>
                                  <a:pt x="11" y="33"/>
                                  <a:pt x="9" y="32"/>
                                  <a:pt x="8" y="31"/>
                                </a:cubicBezTo>
                                <a:cubicBezTo>
                                  <a:pt x="6" y="30"/>
                                  <a:pt x="5" y="28"/>
                                  <a:pt x="4" y="26"/>
                                </a:cubicBezTo>
                                <a:cubicBezTo>
                                  <a:pt x="3" y="24"/>
                                  <a:pt x="3" y="22"/>
                                  <a:pt x="3" y="20"/>
                                </a:cubicBezTo>
                                <a:cubicBezTo>
                                  <a:pt x="3" y="17"/>
                                  <a:pt x="3" y="14"/>
                                  <a:pt x="4" y="11"/>
                                </a:cubicBezTo>
                                <a:cubicBezTo>
                                  <a:pt x="6" y="9"/>
                                  <a:pt x="7" y="7"/>
                                  <a:pt x="9" y="5"/>
                                </a:cubicBezTo>
                                <a:cubicBezTo>
                                  <a:pt x="11" y="4"/>
                                  <a:pt x="14" y="3"/>
                                  <a:pt x="17" y="2"/>
                                </a:cubicBezTo>
                                <a:cubicBezTo>
                                  <a:pt x="20" y="1"/>
                                  <a:pt x="23" y="0"/>
                                  <a:pt x="26" y="0"/>
                                </a:cubicBezTo>
                                <a:cubicBezTo>
                                  <a:pt x="30" y="0"/>
                                  <a:pt x="34" y="1"/>
                                  <a:pt x="38" y="2"/>
                                </a:cubicBezTo>
                                <a:cubicBezTo>
                                  <a:pt x="41" y="4"/>
                                  <a:pt x="45" y="6"/>
                                  <a:pt x="47" y="8"/>
                                </a:cubicBezTo>
                                <a:lnTo>
                                  <a:pt x="43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>
                            <a:off x="10429875" y="696913"/>
                            <a:ext cx="152400" cy="177800"/>
                          </a:xfrm>
                          <a:custGeom>
                            <a:avLst/>
                            <a:gdLst>
                              <a:gd name="T0" fmla="*/ 28 w 56"/>
                              <a:gd name="T1" fmla="*/ 58 h 65"/>
                              <a:gd name="T2" fmla="*/ 37 w 56"/>
                              <a:gd name="T3" fmla="*/ 56 h 65"/>
                              <a:gd name="T4" fmla="*/ 43 w 56"/>
                              <a:gd name="T5" fmla="*/ 50 h 65"/>
                              <a:gd name="T6" fmla="*/ 47 w 56"/>
                              <a:gd name="T7" fmla="*/ 42 h 65"/>
                              <a:gd name="T8" fmla="*/ 48 w 56"/>
                              <a:gd name="T9" fmla="*/ 33 h 65"/>
                              <a:gd name="T10" fmla="*/ 48 w 56"/>
                              <a:gd name="T11" fmla="*/ 0 h 65"/>
                              <a:gd name="T12" fmla="*/ 56 w 56"/>
                              <a:gd name="T13" fmla="*/ 0 h 65"/>
                              <a:gd name="T14" fmla="*/ 56 w 56"/>
                              <a:gd name="T15" fmla="*/ 33 h 65"/>
                              <a:gd name="T16" fmla="*/ 54 w 56"/>
                              <a:gd name="T17" fmla="*/ 45 h 65"/>
                              <a:gd name="T18" fmla="*/ 49 w 56"/>
                              <a:gd name="T19" fmla="*/ 56 h 65"/>
                              <a:gd name="T20" fmla="*/ 41 w 56"/>
                              <a:gd name="T21" fmla="*/ 63 h 65"/>
                              <a:gd name="T22" fmla="*/ 28 w 56"/>
                              <a:gd name="T23" fmla="*/ 65 h 65"/>
                              <a:gd name="T24" fmla="*/ 15 w 56"/>
                              <a:gd name="T25" fmla="*/ 63 h 65"/>
                              <a:gd name="T26" fmla="*/ 6 w 56"/>
                              <a:gd name="T27" fmla="*/ 55 h 65"/>
                              <a:gd name="T28" fmla="*/ 2 w 56"/>
                              <a:gd name="T29" fmla="*/ 45 h 65"/>
                              <a:gd name="T30" fmla="*/ 0 w 56"/>
                              <a:gd name="T31" fmla="*/ 33 h 65"/>
                              <a:gd name="T32" fmla="*/ 0 w 56"/>
                              <a:gd name="T33" fmla="*/ 0 h 65"/>
                              <a:gd name="T34" fmla="*/ 9 w 56"/>
                              <a:gd name="T35" fmla="*/ 0 h 65"/>
                              <a:gd name="T36" fmla="*/ 9 w 56"/>
                              <a:gd name="T37" fmla="*/ 33 h 65"/>
                              <a:gd name="T38" fmla="*/ 10 w 56"/>
                              <a:gd name="T39" fmla="*/ 42 h 65"/>
                              <a:gd name="T40" fmla="*/ 13 w 56"/>
                              <a:gd name="T41" fmla="*/ 50 h 65"/>
                              <a:gd name="T42" fmla="*/ 19 w 56"/>
                              <a:gd name="T43" fmla="*/ 56 h 65"/>
                              <a:gd name="T44" fmla="*/ 28 w 56"/>
                              <a:gd name="T45" fmla="*/ 58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56" h="65">
                                <a:moveTo>
                                  <a:pt x="28" y="58"/>
                                </a:moveTo>
                                <a:cubicBezTo>
                                  <a:pt x="32" y="58"/>
                                  <a:pt x="35" y="57"/>
                                  <a:pt x="37" y="56"/>
                                </a:cubicBezTo>
                                <a:cubicBezTo>
                                  <a:pt x="40" y="54"/>
                                  <a:pt x="42" y="52"/>
                                  <a:pt x="43" y="50"/>
                                </a:cubicBezTo>
                                <a:cubicBezTo>
                                  <a:pt x="45" y="48"/>
                                  <a:pt x="46" y="45"/>
                                  <a:pt x="47" y="42"/>
                                </a:cubicBezTo>
                                <a:cubicBezTo>
                                  <a:pt x="47" y="39"/>
                                  <a:pt x="48" y="36"/>
                                  <a:pt x="48" y="33"/>
                                </a:cubicBezTo>
                                <a:cubicBezTo>
                                  <a:pt x="48" y="0"/>
                                  <a:pt x="48" y="0"/>
                                  <a:pt x="48" y="0"/>
                                </a:cubicBezTo>
                                <a:cubicBezTo>
                                  <a:pt x="56" y="0"/>
                                  <a:pt x="56" y="0"/>
                                  <a:pt x="56" y="0"/>
                                </a:cubicBezTo>
                                <a:cubicBezTo>
                                  <a:pt x="56" y="33"/>
                                  <a:pt x="56" y="33"/>
                                  <a:pt x="56" y="33"/>
                                </a:cubicBezTo>
                                <a:cubicBezTo>
                                  <a:pt x="56" y="37"/>
                                  <a:pt x="55" y="41"/>
                                  <a:pt x="54" y="45"/>
                                </a:cubicBezTo>
                                <a:cubicBezTo>
                                  <a:pt x="53" y="49"/>
                                  <a:pt x="52" y="53"/>
                                  <a:pt x="49" y="56"/>
                                </a:cubicBezTo>
                                <a:cubicBezTo>
                                  <a:pt x="47" y="59"/>
                                  <a:pt x="44" y="61"/>
                                  <a:pt x="41" y="63"/>
                                </a:cubicBezTo>
                                <a:cubicBezTo>
                                  <a:pt x="37" y="64"/>
                                  <a:pt x="33" y="65"/>
                                  <a:pt x="28" y="65"/>
                                </a:cubicBezTo>
                                <a:cubicBezTo>
                                  <a:pt x="23" y="65"/>
                                  <a:pt x="19" y="64"/>
                                  <a:pt x="15" y="63"/>
                                </a:cubicBezTo>
                                <a:cubicBezTo>
                                  <a:pt x="12" y="61"/>
                                  <a:pt x="9" y="58"/>
                                  <a:pt x="6" y="55"/>
                                </a:cubicBezTo>
                                <a:cubicBezTo>
                                  <a:pt x="4" y="52"/>
                                  <a:pt x="3" y="49"/>
                                  <a:pt x="2" y="45"/>
                                </a:cubicBezTo>
                                <a:cubicBezTo>
                                  <a:pt x="1" y="41"/>
                                  <a:pt x="0" y="37"/>
                                  <a:pt x="0" y="33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9" y="33"/>
                                  <a:pt x="9" y="33"/>
                                  <a:pt x="9" y="33"/>
                                </a:cubicBezTo>
                                <a:cubicBezTo>
                                  <a:pt x="9" y="36"/>
                                  <a:pt x="9" y="39"/>
                                  <a:pt x="10" y="42"/>
                                </a:cubicBezTo>
                                <a:cubicBezTo>
                                  <a:pt x="10" y="45"/>
                                  <a:pt x="11" y="48"/>
                                  <a:pt x="13" y="50"/>
                                </a:cubicBezTo>
                                <a:cubicBezTo>
                                  <a:pt x="14" y="52"/>
                                  <a:pt x="16" y="54"/>
                                  <a:pt x="19" y="56"/>
                                </a:cubicBezTo>
                                <a:cubicBezTo>
                                  <a:pt x="21" y="57"/>
                                  <a:pt x="24" y="58"/>
                                  <a:pt x="28" y="5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" name="Freeform 18"/>
                        <wps:cNvSpPr>
                          <a:spLocks/>
                        </wps:cNvSpPr>
                        <wps:spPr bwMode="auto">
                          <a:xfrm>
                            <a:off x="10671176" y="696913"/>
                            <a:ext cx="120650" cy="177800"/>
                          </a:xfrm>
                          <a:custGeom>
                            <a:avLst/>
                            <a:gdLst>
                              <a:gd name="T0" fmla="*/ 0 w 76"/>
                              <a:gd name="T1" fmla="*/ 112 h 112"/>
                              <a:gd name="T2" fmla="*/ 0 w 76"/>
                              <a:gd name="T3" fmla="*/ 0 h 112"/>
                              <a:gd name="T4" fmla="*/ 14 w 76"/>
                              <a:gd name="T5" fmla="*/ 0 h 112"/>
                              <a:gd name="T6" fmla="*/ 14 w 76"/>
                              <a:gd name="T7" fmla="*/ 100 h 112"/>
                              <a:gd name="T8" fmla="*/ 76 w 76"/>
                              <a:gd name="T9" fmla="*/ 100 h 112"/>
                              <a:gd name="T10" fmla="*/ 76 w 76"/>
                              <a:gd name="T11" fmla="*/ 112 h 112"/>
                              <a:gd name="T12" fmla="*/ 0 w 76"/>
                              <a:gd name="T13" fmla="*/ 112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6" h="112">
                                <a:moveTo>
                                  <a:pt x="0" y="112"/>
                                </a:moveTo>
                                <a:lnTo>
                                  <a:pt x="0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100"/>
                                </a:lnTo>
                                <a:lnTo>
                                  <a:pt x="76" y="100"/>
                                </a:lnTo>
                                <a:lnTo>
                                  <a:pt x="76" y="112"/>
                                </a:lnTo>
                                <a:lnTo>
                                  <a:pt x="0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" name="Freeform 19"/>
                        <wps:cNvSpPr>
                          <a:spLocks/>
                        </wps:cNvSpPr>
                        <wps:spPr bwMode="auto">
                          <a:xfrm>
                            <a:off x="10820401" y="696913"/>
                            <a:ext cx="144463" cy="177800"/>
                          </a:xfrm>
                          <a:custGeom>
                            <a:avLst/>
                            <a:gdLst>
                              <a:gd name="T0" fmla="*/ 91 w 91"/>
                              <a:gd name="T1" fmla="*/ 12 h 112"/>
                              <a:gd name="T2" fmla="*/ 53 w 91"/>
                              <a:gd name="T3" fmla="*/ 12 h 112"/>
                              <a:gd name="T4" fmla="*/ 53 w 91"/>
                              <a:gd name="T5" fmla="*/ 112 h 112"/>
                              <a:gd name="T6" fmla="*/ 40 w 91"/>
                              <a:gd name="T7" fmla="*/ 112 h 112"/>
                              <a:gd name="T8" fmla="*/ 40 w 91"/>
                              <a:gd name="T9" fmla="*/ 12 h 112"/>
                              <a:gd name="T10" fmla="*/ 0 w 91"/>
                              <a:gd name="T11" fmla="*/ 12 h 112"/>
                              <a:gd name="T12" fmla="*/ 0 w 91"/>
                              <a:gd name="T13" fmla="*/ 0 h 112"/>
                              <a:gd name="T14" fmla="*/ 91 w 91"/>
                              <a:gd name="T15" fmla="*/ 0 h 112"/>
                              <a:gd name="T16" fmla="*/ 91 w 91"/>
                              <a:gd name="T17" fmla="*/ 12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91" h="112">
                                <a:moveTo>
                                  <a:pt x="91" y="12"/>
                                </a:moveTo>
                                <a:lnTo>
                                  <a:pt x="53" y="12"/>
                                </a:lnTo>
                                <a:lnTo>
                                  <a:pt x="53" y="112"/>
                                </a:lnTo>
                                <a:lnTo>
                                  <a:pt x="40" y="112"/>
                                </a:lnTo>
                                <a:lnTo>
                                  <a:pt x="40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91" y="0"/>
                                </a:lnTo>
                                <a:lnTo>
                                  <a:pt x="9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1041063" y="696913"/>
                            <a:ext cx="22225" cy="177800"/>
                          </a:xfrm>
                          <a:prstGeom prst="rect">
                            <a:avLst/>
                          </a:pr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" name="Freeform 21"/>
                        <wps:cNvSpPr>
                          <a:spLocks/>
                        </wps:cNvSpPr>
                        <wps:spPr bwMode="auto">
                          <a:xfrm>
                            <a:off x="11155363" y="696913"/>
                            <a:ext cx="149225" cy="177800"/>
                          </a:xfrm>
                          <a:custGeom>
                            <a:avLst/>
                            <a:gdLst>
                              <a:gd name="T0" fmla="*/ 13 w 94"/>
                              <a:gd name="T1" fmla="*/ 26 h 112"/>
                              <a:gd name="T2" fmla="*/ 13 w 94"/>
                              <a:gd name="T3" fmla="*/ 112 h 112"/>
                              <a:gd name="T4" fmla="*/ 0 w 94"/>
                              <a:gd name="T5" fmla="*/ 112 h 112"/>
                              <a:gd name="T6" fmla="*/ 0 w 94"/>
                              <a:gd name="T7" fmla="*/ 0 h 112"/>
                              <a:gd name="T8" fmla="*/ 10 w 94"/>
                              <a:gd name="T9" fmla="*/ 0 h 112"/>
                              <a:gd name="T10" fmla="*/ 80 w 94"/>
                              <a:gd name="T11" fmla="*/ 88 h 112"/>
                              <a:gd name="T12" fmla="*/ 80 w 94"/>
                              <a:gd name="T13" fmla="*/ 0 h 112"/>
                              <a:gd name="T14" fmla="*/ 94 w 94"/>
                              <a:gd name="T15" fmla="*/ 0 h 112"/>
                              <a:gd name="T16" fmla="*/ 94 w 94"/>
                              <a:gd name="T17" fmla="*/ 112 h 112"/>
                              <a:gd name="T18" fmla="*/ 82 w 94"/>
                              <a:gd name="T19" fmla="*/ 112 h 112"/>
                              <a:gd name="T20" fmla="*/ 13 w 94"/>
                              <a:gd name="T21" fmla="*/ 26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94" h="112">
                                <a:moveTo>
                                  <a:pt x="13" y="26"/>
                                </a:moveTo>
                                <a:lnTo>
                                  <a:pt x="13" y="112"/>
                                </a:lnTo>
                                <a:lnTo>
                                  <a:pt x="0" y="112"/>
                                </a:lnTo>
                                <a:lnTo>
                                  <a:pt x="0" y="0"/>
                                </a:lnTo>
                                <a:lnTo>
                                  <a:pt x="10" y="0"/>
                                </a:lnTo>
                                <a:lnTo>
                                  <a:pt x="80" y="88"/>
                                </a:lnTo>
                                <a:lnTo>
                                  <a:pt x="80" y="0"/>
                                </a:lnTo>
                                <a:lnTo>
                                  <a:pt x="94" y="0"/>
                                </a:lnTo>
                                <a:lnTo>
                                  <a:pt x="94" y="112"/>
                                </a:lnTo>
                                <a:lnTo>
                                  <a:pt x="82" y="112"/>
                                </a:lnTo>
                                <a:lnTo>
                                  <a:pt x="13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Freeform 22"/>
                        <wps:cNvSpPr>
                          <a:spLocks/>
                        </wps:cNvSpPr>
                        <wps:spPr bwMode="auto">
                          <a:xfrm>
                            <a:off x="11385551" y="693738"/>
                            <a:ext cx="155575" cy="180975"/>
                          </a:xfrm>
                          <a:custGeom>
                            <a:avLst/>
                            <a:gdLst>
                              <a:gd name="T0" fmla="*/ 50 w 57"/>
                              <a:gd name="T1" fmla="*/ 57 h 66"/>
                              <a:gd name="T2" fmla="*/ 30 w 57"/>
                              <a:gd name="T3" fmla="*/ 66 h 66"/>
                              <a:gd name="T4" fmla="*/ 18 w 57"/>
                              <a:gd name="T5" fmla="*/ 64 h 66"/>
                              <a:gd name="T6" fmla="*/ 8 w 57"/>
                              <a:gd name="T7" fmla="*/ 56 h 66"/>
                              <a:gd name="T8" fmla="*/ 2 w 57"/>
                              <a:gd name="T9" fmla="*/ 46 h 66"/>
                              <a:gd name="T10" fmla="*/ 0 w 57"/>
                              <a:gd name="T11" fmla="*/ 33 h 66"/>
                              <a:gd name="T12" fmla="*/ 2 w 57"/>
                              <a:gd name="T13" fmla="*/ 21 h 66"/>
                              <a:gd name="T14" fmla="*/ 8 w 57"/>
                              <a:gd name="T15" fmla="*/ 10 h 66"/>
                              <a:gd name="T16" fmla="*/ 18 w 57"/>
                              <a:gd name="T17" fmla="*/ 3 h 66"/>
                              <a:gd name="T18" fmla="*/ 30 w 57"/>
                              <a:gd name="T19" fmla="*/ 0 h 66"/>
                              <a:gd name="T20" fmla="*/ 45 w 57"/>
                              <a:gd name="T21" fmla="*/ 4 h 66"/>
                              <a:gd name="T22" fmla="*/ 55 w 57"/>
                              <a:gd name="T23" fmla="*/ 15 h 66"/>
                              <a:gd name="T24" fmla="*/ 48 w 57"/>
                              <a:gd name="T25" fmla="*/ 19 h 66"/>
                              <a:gd name="T26" fmla="*/ 41 w 57"/>
                              <a:gd name="T27" fmla="*/ 11 h 66"/>
                              <a:gd name="T28" fmla="*/ 30 w 57"/>
                              <a:gd name="T29" fmla="*/ 8 h 66"/>
                              <a:gd name="T30" fmla="*/ 21 w 57"/>
                              <a:gd name="T31" fmla="*/ 10 h 66"/>
                              <a:gd name="T32" fmla="*/ 14 w 57"/>
                              <a:gd name="T33" fmla="*/ 16 h 66"/>
                              <a:gd name="T34" fmla="*/ 9 w 57"/>
                              <a:gd name="T35" fmla="*/ 24 h 66"/>
                              <a:gd name="T36" fmla="*/ 8 w 57"/>
                              <a:gd name="T37" fmla="*/ 33 h 66"/>
                              <a:gd name="T38" fmla="*/ 10 w 57"/>
                              <a:gd name="T39" fmla="*/ 43 h 66"/>
                              <a:gd name="T40" fmla="*/ 14 w 57"/>
                              <a:gd name="T41" fmla="*/ 51 h 66"/>
                              <a:gd name="T42" fmla="*/ 22 w 57"/>
                              <a:gd name="T43" fmla="*/ 57 h 66"/>
                              <a:gd name="T44" fmla="*/ 30 w 57"/>
                              <a:gd name="T45" fmla="*/ 59 h 66"/>
                              <a:gd name="T46" fmla="*/ 50 w 57"/>
                              <a:gd name="T47" fmla="*/ 49 h 66"/>
                              <a:gd name="T48" fmla="*/ 50 w 57"/>
                              <a:gd name="T49" fmla="*/ 40 h 66"/>
                              <a:gd name="T50" fmla="*/ 36 w 57"/>
                              <a:gd name="T51" fmla="*/ 40 h 66"/>
                              <a:gd name="T52" fmla="*/ 36 w 57"/>
                              <a:gd name="T53" fmla="*/ 34 h 66"/>
                              <a:gd name="T54" fmla="*/ 57 w 57"/>
                              <a:gd name="T55" fmla="*/ 34 h 66"/>
                              <a:gd name="T56" fmla="*/ 57 w 57"/>
                              <a:gd name="T57" fmla="*/ 66 h 66"/>
                              <a:gd name="T58" fmla="*/ 50 w 57"/>
                              <a:gd name="T59" fmla="*/ 66 h 66"/>
                              <a:gd name="T60" fmla="*/ 50 w 57"/>
                              <a:gd name="T61" fmla="*/ 57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57" h="66">
                                <a:moveTo>
                                  <a:pt x="50" y="57"/>
                                </a:moveTo>
                                <a:cubicBezTo>
                                  <a:pt x="44" y="63"/>
                                  <a:pt x="37" y="66"/>
                                  <a:pt x="30" y="66"/>
                                </a:cubicBezTo>
                                <a:cubicBezTo>
                                  <a:pt x="26" y="66"/>
                                  <a:pt x="22" y="65"/>
                                  <a:pt x="18" y="64"/>
                                </a:cubicBezTo>
                                <a:cubicBezTo>
                                  <a:pt x="14" y="62"/>
                                  <a:pt x="11" y="59"/>
                                  <a:pt x="8" y="56"/>
                                </a:cubicBezTo>
                                <a:cubicBezTo>
                                  <a:pt x="6" y="53"/>
                                  <a:pt x="3" y="49"/>
                                  <a:pt x="2" y="46"/>
                                </a:cubicBezTo>
                                <a:cubicBezTo>
                                  <a:pt x="0" y="42"/>
                                  <a:pt x="0" y="37"/>
                                  <a:pt x="0" y="33"/>
                                </a:cubicBezTo>
                                <a:cubicBezTo>
                                  <a:pt x="0" y="29"/>
                                  <a:pt x="0" y="25"/>
                                  <a:pt x="2" y="21"/>
                                </a:cubicBezTo>
                                <a:cubicBezTo>
                                  <a:pt x="3" y="17"/>
                                  <a:pt x="5" y="13"/>
                                  <a:pt x="8" y="10"/>
                                </a:cubicBezTo>
                                <a:cubicBezTo>
                                  <a:pt x="11" y="7"/>
                                  <a:pt x="14" y="5"/>
                                  <a:pt x="18" y="3"/>
                                </a:cubicBezTo>
                                <a:cubicBezTo>
                                  <a:pt x="21" y="1"/>
                                  <a:pt x="26" y="0"/>
                                  <a:pt x="30" y="0"/>
                                </a:cubicBezTo>
                                <a:cubicBezTo>
                                  <a:pt x="36" y="0"/>
                                  <a:pt x="41" y="2"/>
                                  <a:pt x="45" y="4"/>
                                </a:cubicBezTo>
                                <a:cubicBezTo>
                                  <a:pt x="49" y="7"/>
                                  <a:pt x="53" y="10"/>
                                  <a:pt x="55" y="15"/>
                                </a:cubicBezTo>
                                <a:cubicBezTo>
                                  <a:pt x="48" y="19"/>
                                  <a:pt x="48" y="19"/>
                                  <a:pt x="48" y="19"/>
                                </a:cubicBezTo>
                                <a:cubicBezTo>
                                  <a:pt x="46" y="15"/>
                                  <a:pt x="44" y="12"/>
                                  <a:pt x="41" y="11"/>
                                </a:cubicBezTo>
                                <a:cubicBezTo>
                                  <a:pt x="37" y="9"/>
                                  <a:pt x="34" y="8"/>
                                  <a:pt x="30" y="8"/>
                                </a:cubicBezTo>
                                <a:cubicBezTo>
                                  <a:pt x="26" y="8"/>
                                  <a:pt x="23" y="9"/>
                                  <a:pt x="21" y="10"/>
                                </a:cubicBezTo>
                                <a:cubicBezTo>
                                  <a:pt x="18" y="11"/>
                                  <a:pt x="16" y="13"/>
                                  <a:pt x="14" y="16"/>
                                </a:cubicBezTo>
                                <a:cubicBezTo>
                                  <a:pt x="12" y="18"/>
                                  <a:pt x="10" y="21"/>
                                  <a:pt x="9" y="24"/>
                                </a:cubicBezTo>
                                <a:cubicBezTo>
                                  <a:pt x="8" y="27"/>
                                  <a:pt x="8" y="30"/>
                                  <a:pt x="8" y="33"/>
                                </a:cubicBezTo>
                                <a:cubicBezTo>
                                  <a:pt x="8" y="37"/>
                                  <a:pt x="8" y="40"/>
                                  <a:pt x="10" y="43"/>
                                </a:cubicBezTo>
                                <a:cubicBezTo>
                                  <a:pt x="11" y="46"/>
                                  <a:pt x="12" y="49"/>
                                  <a:pt x="14" y="51"/>
                                </a:cubicBezTo>
                                <a:cubicBezTo>
                                  <a:pt x="16" y="54"/>
                                  <a:pt x="19" y="56"/>
                                  <a:pt x="22" y="57"/>
                                </a:cubicBezTo>
                                <a:cubicBezTo>
                                  <a:pt x="24" y="58"/>
                                  <a:pt x="27" y="59"/>
                                  <a:pt x="30" y="59"/>
                                </a:cubicBezTo>
                                <a:cubicBezTo>
                                  <a:pt x="38" y="59"/>
                                  <a:pt x="44" y="56"/>
                                  <a:pt x="50" y="49"/>
                                </a:cubicBezTo>
                                <a:cubicBezTo>
                                  <a:pt x="50" y="40"/>
                                  <a:pt x="50" y="40"/>
                                  <a:pt x="50" y="40"/>
                                </a:cubicBezTo>
                                <a:cubicBezTo>
                                  <a:pt x="36" y="40"/>
                                  <a:pt x="36" y="40"/>
                                  <a:pt x="36" y="40"/>
                                </a:cubicBezTo>
                                <a:cubicBezTo>
                                  <a:pt x="36" y="34"/>
                                  <a:pt x="36" y="34"/>
                                  <a:pt x="36" y="34"/>
                                </a:cubicBezTo>
                                <a:cubicBezTo>
                                  <a:pt x="57" y="34"/>
                                  <a:pt x="57" y="34"/>
                                  <a:pt x="57" y="34"/>
                                </a:cubicBezTo>
                                <a:cubicBezTo>
                                  <a:pt x="57" y="66"/>
                                  <a:pt x="57" y="66"/>
                                  <a:pt x="57" y="66"/>
                                </a:cubicBezTo>
                                <a:cubicBezTo>
                                  <a:pt x="50" y="66"/>
                                  <a:pt x="50" y="66"/>
                                  <a:pt x="50" y="66"/>
                                </a:cubicBezTo>
                                <a:lnTo>
                                  <a:pt x="5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32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379AAC" id="Grupo 25" o:spid="_x0000_s1026" style="position:absolute;margin-left:-39pt;margin-top:10.05pt;width:548.15pt;height:22.75pt;z-index:251659264;mso-width-relative:margin;mso-height-relative:margin" coordsize="210661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">
              <o:lock v:ext="edit" aspectratio="t"/>
              <v:rect id="Rectangle 5" o:spid="_x0000_s1027" style="position:absolute;top:5572;width:94472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" fillcolor="#e56849" stroked="f"/>
              <v:rect id="Rectangle 6" o:spid="_x0000_s1028" style="position:absolute;left:116189;top:5572;width:94472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" fillcolor="#e56849" stroked="f"/>
              <v:group id="Grupo 4" o:spid="_x0000_s1029" style="position:absolute;left:95281;width:20130;height:8763" coordorigin="95281" coordsize="20129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shape id="Freeform 7" o:spid="_x0000_s1030" style="position:absolute;left:95281;width:3556;height:4762;visibility:visible;mso-wrap-style:square;v-text-anchor:top" coordsize="131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" path="m,155v16,,16,,16,c16,20,16,20,16,20,,20,,20,,20,,,,,,,78,,78,,78,v8,,14,1,20,4c105,6,110,10,115,15v4,4,8,10,11,16c128,37,130,44,130,51v,8,-2,14,-7,21c119,78,113,83,106,86v3,2,7,5,10,7c119,96,122,99,124,102v2,3,4,7,5,10c130,116,131,119,131,123v,7,-2,14,-4,20c124,150,120,155,116,160v-5,5,-10,8,-17,11c93,174,87,175,80,175,,175,,175,,175l,155xm39,20v,57,,57,,57c79,77,79,77,79,77v3,,7,-1,10,-2c92,73,95,71,97,69v3,-3,5,-5,6,-9c104,57,105,54,105,50v,-3,-1,-7,-2,-11c102,36,100,32,97,29,95,27,92,24,89,22,86,21,82,20,79,20r-40,xm39,97v,58,,58,,58c80,155,80,155,80,155v3,,7,-1,10,-3c93,151,96,148,98,145v3,-3,5,-6,6,-10c105,131,106,127,106,124v,-4,-1,-7,-2,-10c103,111,101,108,98,105v-2,-2,-5,-4,-8,-6c87,98,83,97,80,97r-41,xe" fillcolor="#212322" stroked="f">
                  <v:path arrowok="t" o:connecttype="custom" o:connectlocs="0,421821;43432,421821;43432,54429;0,54429;0,0;211731,0;266021,10886;312168,40821;342027,84364;352885,138793;333884,195943;287737,234043;314882,253093;336598,277586;350171,304800;355600,334736;344742,389164;314882,435429;268736,465364;217160,476250;0,476250;0,421821;105866,54429;105866,209550;214446,209550;241591,204107;263307,187779;279594,163286;285023,136071;279594,106136;263307,78921;241591,59871;214446,54429;105866,54429;105866,263979;105866,421821;217160,421821;244305,413657;266021,394607;282308,367393;287737,337457;282308,310243;266021,285750;244305,269421;217160,263979;105866,263979" o:connectangles="0,0,0,0,0,0,0,0,0,0,0,0,0,0,0,0,0,0,0,0,0,0,0,0,0,0,0,0,0,0,0,0,0,0,0,0,0,0,0,0,0,0,0,0,0,0"/>
                  <o:lock v:ext="edit" verticies="t"/>
                </v:shape>
                <v:shape id="Freeform 8" o:spid="_x0000_s1031" style="position:absolute;left:99599;width:3810;height:4762;visibility:visible;mso-wrap-style:square;v-text-anchor:top" coordsize="140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" path="m,c73,,73,,73,v8,,15,1,22,3c101,5,107,8,112,12v5,4,8,9,11,15c126,33,127,40,127,47v,5,-1,9,-2,13c123,65,121,68,118,72v-3,4,-6,7,-10,10c104,85,100,87,96,88v1,1,3,3,5,4c103,94,105,96,107,98v2,2,3,5,5,8c113,109,114,112,115,115v10,38,10,38,10,38c140,153,140,153,140,153v,22,,22,,22c106,175,106,175,106,175,93,122,93,122,93,122,91,112,87,105,82,101,77,96,70,94,62,94v-23,,-23,,-23,c39,155,39,155,39,155v18,,18,,18,c57,175,57,175,57,175,,175,,175,,175,,155,,155,,155v17,,17,,17,c17,20,17,20,17,20,,20,,20,,20l,xm39,20v,55,,55,,55c73,75,73,75,73,75v4,,9,-1,12,-2c89,72,92,70,95,68v2,-2,4,-5,6,-9c102,56,103,52,103,47v,-8,-2,-15,-8,-20c90,22,82,20,70,20r-31,xe" fillcolor="#212322" stroked="f">
                  <v:path arrowok="t" o:connecttype="custom" o:connectlocs="0,0;198664,0;258536,8164;304800,32657;334736,73479;345621,127907;340179,163286;321129,195943;293914,223157;261257,239486;274864,250371;291193,266700;304800,288471;312964,312964;340179,416379;381000,416379;381000,476250;288471,476250;253093,332014;223157,274864;168729,255814;106136,255814;106136,421821;155121,421821;155121,476250;0,476250;0,421821;46264,421821;46264,54429;0,54429;0,0;106136,54429;106136,204107;198664,204107;231321,198664;258536,185057;274864,160564;280307,127907;258536,73479;190500,54429;106136,54429" o:connectangles="0,0,0,0,0,0,0,0,0,0,0,0,0,0,0,0,0,0,0,0,0,0,0,0,0,0,0,0,0,0,0,0,0,0,0,0,0,0,0,0,0"/>
                  <o:lock v:ext="edit" verticies="t"/>
                </v:shape>
                <v:shape id="Freeform 9" o:spid="_x0000_s1032" style="position:absolute;left:104267;width:3397;height:4762;visibility:visible;mso-wrap-style:square;v-text-anchor:top" coordsize="214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" path="m,l214,r,68l173,68r,-34l67,34r,96l158,130r,34l67,164r,102l173,266r,-35l214,231r,69l,300,,266r28,l28,34,,34,,xe" fillcolor="#212322" stroked="f">
                  <v:path arrowok="t" o:connecttype="custom" o:connectlocs="0,0;339725,0;339725,107950;274638,107950;274638,53975;106363,53975;106363,206375;250825,206375;250825,260350;106363,260350;106363,422275;274638,422275;274638,366713;339725,366713;339725,476250;0,476250;0,422275;44450,422275;44450,53975;0,53975;0,0" o:connectangles="0,0,0,0,0,0,0,0,0,0,0,0,0,0,0,0,0,0,0,0,0"/>
                </v:shape>
                <v:shape id="Freeform 10" o:spid="_x0000_s1033" style="position:absolute;left:108473;width:1524;height:4762;visibility:visible;mso-wrap-style:square;v-text-anchor:top" coordsize="96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" path="m,l96,r,34l67,34r,232l96,266r,34l,300,,266r28,l28,34,,34,,xe" fillcolor="#212322" stroked="f">
                  <v:path arrowok="t" o:connecttype="custom" o:connectlocs="0,0;152400,0;152400,53975;106363,53975;106363,422275;152400,422275;152400,476250;0,476250;0,422275;44450,422275;44450,53975;0,53975;0,0" o:connectangles="0,0,0,0,0,0,0,0,0,0,0,0,0"/>
                </v:shape>
                <v:shape id="Freeform 11" o:spid="_x0000_s1034" style="position:absolute;left:110902;width:4509;height:4762;visibility:visible;mso-wrap-style:square;v-text-anchor:top" coordsize="284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" path="m186,r98,l284,34r-26,l258,300r-51,l68,51r,215l99,266r,34l1,300r,-34l29,266,29,34,,34,,,80,,217,247r2,-11l219,34r-33,l186,xe" fillcolor="#212322" stroked="f">
                  <v:path arrowok="t" o:connecttype="custom" o:connectlocs="295275,0;450850,0;450850,53975;409575,53975;409575,476250;328613,476250;107950,80963;107950,422275;157163,422275;157163,476250;1588,476250;1588,422275;46038,422275;46038,53975;0,53975;0,0;127000,0;344488,392113;347663,374650;347663,53975;295275,53975;295275,0" o:connectangles="0,0,0,0,0,0,0,0,0,0,0,0,0,0,0,0,0,0,0,0,0,0"/>
                </v:shape>
                <v:rect id="Rectangle 12" o:spid="_x0000_s1035" style="position:absolute;left:95281;top:5572;width:20130;height: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" fillcolor="#e56849" stroked="f"/>
                <v:shape id="Freeform 13" o:spid="_x0000_s1036" style="position:absolute;left:95281;top:6969;width:1524;height:1778;visibility:visible;mso-wrap-style:square;v-text-anchor:top" coordsize="56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" path="m,32c,28,,24,2,20,3,16,5,13,8,10,10,7,14,4,17,2,21,1,26,,31,v5,,10,1,14,4c50,6,53,10,55,14v-7,4,-7,4,-7,4c47,16,46,14,45,13,43,11,42,10,40,9,39,9,37,8,35,8,34,7,32,7,30,7v-3,,-7,1,-9,2c18,11,16,13,14,15v-2,2,-4,5,-5,8c8,26,8,29,8,32v,4,1,7,2,10c11,45,12,48,14,50v2,3,5,5,7,6c24,57,27,58,30,58v2,,4,,6,-1c38,57,39,56,41,55v2,-1,3,-2,5,-3c47,50,48,49,49,47v7,3,7,3,7,3c55,53,53,55,52,57v-2,2,-4,3,-7,5c43,63,40,64,38,64v-3,1,-5,1,-8,1c26,65,22,64,18,63,14,61,11,58,8,55,5,52,3,48,2,44,,40,,36,,32xe" fillcolor="#212322" stroked="f">
                  <v:path arrowok="t" o:connecttype="custom" o:connectlocs="0,87532;5443,54708;21771,27354;46264,5471;84364,0;122464,10942;149679,38295;130629,49237;122464,35560;108857,24618;95250,21883;81643,19148;57150,24618;38100,41031;24493,62914;21771,87532;27214,114886;38100,136769;57150,153182;81643,158652;97971,155917;111579,150446;125186,142240;133350,128563;152400,136769;141514,155917;122464,169594;103414,175065;81643,177800;48986,172329;21771,150446;5443,120357;0,87532" o:connectangles="0,0,0,0,0,0,0,0,0,0,0,0,0,0,0,0,0,0,0,0,0,0,0,0,0,0,0,0,0,0,0,0,0"/>
                </v:shape>
                <v:shape id="Freeform 14" o:spid="_x0000_s1037" style="position:absolute;left:97456;top:6937;width:1651;height:1810;visibility:visible;mso-wrap-style:square;v-text-anchor:top" coordsize="6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" path="m30,66v-4,,-9,-1,-12,-2c14,62,11,59,8,56,5,53,3,50,2,46,,42,,38,,33,,29,,25,2,21,3,17,6,14,8,10,11,7,14,5,18,3,22,1,26,,30,v5,,9,1,13,3c47,5,50,8,52,11v3,3,5,7,7,10c60,25,61,29,61,34v,4,-1,8,-3,12c57,50,55,53,52,56v-3,3,-6,6,-10,8c39,65,35,66,30,66xm8,33v,4,,7,2,10c11,46,12,49,14,51v2,3,4,4,7,6c24,58,27,59,30,59v4,,7,-1,10,-2c42,55,45,53,47,51v2,-3,3,-5,4,-8c52,40,52,37,52,33v,-3,,-6,-1,-9c50,21,48,18,46,16,44,13,42,11,39,10,37,9,34,8,30,8v-3,,-6,1,-9,2c18,12,16,14,14,16v-2,2,-3,5,-5,8c8,27,8,30,8,33xe" fillcolor="#212322" stroked="f">
                  <v:path arrowok="t" o:connecttype="custom" o:connectlocs="81197,180975;48718,175491;21652,153555;5413,126134;0,90488;5413,57583;21652,27420;48718,8226;81197,0;116382,8226;140741,30163;159687,57583;165100,93230;156980,126134;140741,153555;113675,175491;81197,180975;21652,90488;27066,117908;37892,139844;56838,156297;81197,161781;108262,156297;127208,139844;138034,117908;140741,90488;138034,65809;124502,43873;105556,27420;81197,21936;56838,27420;37892,43873;24359,65809;21652,90488" o:connectangles="0,0,0,0,0,0,0,0,0,0,0,0,0,0,0,0,0,0,0,0,0,0,0,0,0,0,0,0,0,0,0,0,0,0"/>
                  <o:lock v:ext="edit" verticies="t"/>
                </v:shape>
                <v:shape id="Freeform 15" o:spid="_x0000_s1038" style="position:absolute;left:99933;top:6969;width:1460;height:1778;visibility:visible;mso-wrap-style:square;v-text-anchor:top" coordsize="92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" path="m13,26r,86l,112,,,10,,78,88,78,,92,r,112l80,112,13,26xe" fillcolor="#212322" stroked="f">
                  <v:path arrowok="t" o:connecttype="custom" o:connectlocs="20638,41275;20638,177800;0,177800;0,0;15875,0;123825,139700;123825,0;146050,0;146050,177800;127000,177800;20638,41275" o:connectangles="0,0,0,0,0,0,0,0,0,0,0"/>
                </v:shape>
                <v:shape id="Freeform 16" o:spid="_x0000_s1039" style="position:absolute;left:102187;top:6937;width:1349;height:1826;visibility:visible;mso-wrap-style:square;v-text-anchor:top" coordsize="50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" path="m43,15v,-1,-1,-2,-2,-3c39,11,38,11,36,10,35,9,33,9,31,8v-1,,-3,,-5,c21,8,17,9,15,11v-3,2,-4,4,-4,7c11,20,11,22,12,23v1,1,2,2,3,3c17,27,19,27,21,28v2,1,4,1,7,2c32,31,35,31,37,32v3,1,5,2,7,4c46,37,48,39,49,41v1,2,1,5,1,7c50,52,50,54,48,57v-1,2,-2,4,-5,5c41,64,39,65,36,65v-3,1,-6,2,-9,2c22,67,17,66,12,64,8,63,4,60,,57,4,50,4,50,4,50v1,1,2,3,4,4c9,55,11,56,13,56v2,1,4,2,7,2c22,59,24,59,27,59v4,,8,-1,11,-2c40,55,41,53,41,49v,-2,,-3,-1,-4c39,43,38,42,37,41,35,40,33,40,31,39,28,38,26,38,23,37,19,36,16,35,14,34,11,33,9,32,8,31,6,30,5,28,4,26,3,24,3,22,3,20v,-3,,-6,1,-9c6,9,7,7,9,5,11,4,14,3,17,2,20,1,23,,26,v4,,8,1,12,2c41,4,45,6,47,8r-4,7xe" fillcolor="#212322" stroked="f">
                  <v:path arrowok="t" o:connecttype="custom" o:connectlocs="116047,40872;110649,32698;97155,27248;83662,21799;70168,21799;40481,29973;29686,49047;32385,62671;40481,70845;56674,76295;75565,81745;99854,87194;118745,98094;132239,111718;134938,130791;129540,155315;116047,168939;97155,177113;72867,182563;32385,174389;0,155315;10795,136241;21590,147140;35084,152590;53975,158040;72867,160764;102553,155315;110649,133516;107950,122617;99854,111718;83662,106268;62071,100818;37783,92644;21590,84469;10795,70845;8096,54496;10795,29973;24289,13624;45879,5450;70168,0;102553,5450;126842,21799;116047,40872" o:connectangles="0,0,0,0,0,0,0,0,0,0,0,0,0,0,0,0,0,0,0,0,0,0,0,0,0,0,0,0,0,0,0,0,0,0,0,0,0,0,0,0,0,0,0"/>
                </v:shape>
                <v:shape id="Freeform 17" o:spid="_x0000_s1040" style="position:absolute;left:104298;top:6969;width:1524;height:1778;visibility:visible;mso-wrap-style:square;v-text-anchor:top" coordsize="56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" path="m28,58v4,,7,-1,9,-2c40,54,42,52,43,50v2,-2,3,-5,4,-8c47,39,48,36,48,33,48,,48,,48,v8,,8,,8,c56,33,56,33,56,33v,4,-1,8,-2,12c53,49,52,53,49,56v-2,3,-5,5,-8,7c37,64,33,65,28,65v-5,,-9,-1,-13,-2c12,61,9,58,6,55,4,52,3,49,2,45,1,41,,37,,33,,,,,,,9,,9,,9,v,33,,33,,33c9,36,9,39,10,42v,3,1,6,3,8c14,52,16,54,19,56v2,1,5,2,9,2xe" fillcolor="#212322" stroked="f">
                  <v:path arrowok="t" o:connecttype="custom" o:connectlocs="76200,158652;100693,153182;117021,136769;127907,114886;130629,90268;130629,0;152400,0;152400,90268;146957,123092;133350,153182;111579,172329;76200,177800;40821,172329;16329,150446;5443,123092;0,90268;0,0;24493,0;24493,90268;27214,114886;35379,136769;51707,153182;76200,158652" o:connectangles="0,0,0,0,0,0,0,0,0,0,0,0,0,0,0,0,0,0,0,0,0,0,0"/>
                </v:shape>
                <v:shape id="Freeform 18" o:spid="_x0000_s1041" style="position:absolute;left:106711;top:6969;width:1207;height:1778;visibility:visible;mso-wrap-style:square;v-text-anchor:top" coordsize="7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" path="m,112l,,14,r,100l76,100r,12l,112xe" fillcolor="#212322" stroked="f">
                  <v:path arrowok="t" o:connecttype="custom" o:connectlocs="0,177800;0,0;22225,0;22225,158750;120650,158750;120650,177800;0,177800" o:connectangles="0,0,0,0,0,0,0"/>
                </v:shape>
                <v:shape id="Freeform 19" o:spid="_x0000_s1042" style="position:absolute;left:108204;top:6969;width:1444;height:1778;visibility:visible;mso-wrap-style:square;v-text-anchor:top" coordsize="91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" path="m91,12r-38,l53,112r-13,l40,12,,12,,,91,r,12xe" fillcolor="#212322" stroked="f">
                  <v:path arrowok="t" o:connecttype="custom" o:connectlocs="144463,19050;84138,19050;84138,177800;63500,177800;63500,19050;0,19050;0,0;144463,0;144463,19050" o:connectangles="0,0,0,0,0,0,0,0,0"/>
                </v:shape>
                <v:rect id="Rectangle 20" o:spid="_x0000_s1043" style="position:absolute;left:110410;top:6969;width:22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" fillcolor="#212322" stroked="f"/>
                <v:shape id="Freeform 21" o:spid="_x0000_s1044" style="position:absolute;left:111553;top:6969;width:1492;height:1778;visibility:visible;mso-wrap-style:square;v-text-anchor:top" coordsize="94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" path="m13,26r,86l,112,,,10,,80,88,80,,94,r,112l82,112,13,26xe" fillcolor="#212322" stroked="f">
                  <v:path arrowok="t" o:connecttype="custom" o:connectlocs="20638,41275;20638,177800;0,177800;0,0;15875,0;127000,139700;127000,0;149225,0;149225,177800;130175,177800;20638,41275" o:connectangles="0,0,0,0,0,0,0,0,0,0,0"/>
                </v:shape>
                <v:shape id="Freeform 22" o:spid="_x0000_s1045" style="position:absolute;left:113855;top:6937;width:1556;height:1810;visibility:visible;mso-wrap-style:square;v-text-anchor:top" coordsize="5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" path="m50,57v-6,6,-13,9,-20,9c26,66,22,65,18,64,14,62,11,59,8,56,6,53,3,49,2,46,,42,,37,,33,,29,,25,2,21,3,17,5,13,8,10,11,7,14,5,18,3,21,1,26,,30,v6,,11,2,15,4c49,7,53,10,55,15v-7,4,-7,4,-7,4c46,15,44,12,41,11,37,9,34,8,30,8v-4,,-7,1,-9,2c18,11,16,13,14,16v-2,2,-4,5,-5,8c8,27,8,30,8,33v,4,,7,2,10c11,46,12,49,14,51v2,3,5,5,8,6c24,58,27,59,30,59v8,,14,-3,20,-10c50,40,50,40,50,40v-14,,-14,,-14,c36,34,36,34,36,34v21,,21,,21,c57,66,57,66,57,66v-7,,-7,,-7,l50,57xe" fillcolor="#212322" stroked="f">
                  <v:path arrowok="t" o:connecttype="custom" o:connectlocs="136469,156297;81882,180975;49129,175491;21835,153555;5459,126134;0,90488;5459,57583;21835,27420;49129,8226;81882,0;122822,10968;150116,41131;131011,52099;111905,30163;81882,21936;57317,27420;38211,43873;24564,65809;21835,90488;27294,117908;38211,139844;60046,156297;81882,161781;136469,134360;136469,109682;98258,109682;98258,93230;155575,93230;155575,180975;136469,180975;136469,156297" o:connectangles="0,0,0,0,0,0,0,0,0,0,0,0,0,0,0,0,0,0,0,0,0,0,0,0,0,0,0,0,0,0,0"/>
                </v:shape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766D59" w14:textId="77777777" w:rsidR="00816F19" w:rsidRDefault="00816F19" w:rsidP="00FD6FB6">
      <w:pPr>
        <w:spacing w:line="240" w:lineRule="auto"/>
      </w:pPr>
      <w:r>
        <w:separator/>
      </w:r>
    </w:p>
    <w:p w14:paraId="2E4DE0DA" w14:textId="77777777" w:rsidR="00816F19" w:rsidRDefault="00816F19"/>
  </w:footnote>
  <w:footnote w:type="continuationSeparator" w:id="0">
    <w:p w14:paraId="312BB1DF" w14:textId="77777777" w:rsidR="00816F19" w:rsidRDefault="00816F19" w:rsidP="00FD6FB6">
      <w:pPr>
        <w:spacing w:line="240" w:lineRule="auto"/>
      </w:pPr>
      <w:r>
        <w:continuationSeparator/>
      </w:r>
    </w:p>
    <w:p w14:paraId="7453899B" w14:textId="77777777" w:rsidR="00816F19" w:rsidRDefault="00816F1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C600671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F6467"/>
    <w:multiLevelType w:val="hybridMultilevel"/>
    <w:tmpl w:val="401CE6D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265B0"/>
    <w:multiLevelType w:val="hybridMultilevel"/>
    <w:tmpl w:val="B140895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6144E0"/>
    <w:multiLevelType w:val="hybridMultilevel"/>
    <w:tmpl w:val="128855E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4422A"/>
    <w:multiLevelType w:val="multilevel"/>
    <w:tmpl w:val="EDDCC0B2"/>
    <w:lvl w:ilvl="0">
      <w:start w:val="1"/>
      <w:numFmt w:val="decimal"/>
      <w:pStyle w:val="PrrafoClausuladoNumerado"/>
      <w:suff w:val="space"/>
      <w:lvlText w:val="Artículo %1."/>
      <w:lvlJc w:val="left"/>
      <w:pPr>
        <w:ind w:left="0" w:firstLine="0"/>
      </w:pPr>
      <w:rPr>
        <w:rFonts w:hint="default"/>
        <w:b w:val="0"/>
        <w:i w:val="0"/>
        <w:caps/>
      </w:rPr>
    </w:lvl>
    <w:lvl w:ilvl="1">
      <w:start w:val="1"/>
      <w:numFmt w:val="ordinal"/>
      <w:pStyle w:val="PargrafoNumerado"/>
      <w:suff w:val="space"/>
      <w:lvlText w:val="Parágrafo %2."/>
      <w:lvlJc w:val="left"/>
      <w:pPr>
        <w:ind w:left="357" w:firstLine="0"/>
      </w:pPr>
      <w:rPr>
        <w:rFonts w:hint="default"/>
        <w:b w:val="0"/>
        <w:i w:val="0"/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5AE13B1"/>
    <w:multiLevelType w:val="hybridMultilevel"/>
    <w:tmpl w:val="5D5C19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3B7C16"/>
    <w:multiLevelType w:val="hybridMultilevel"/>
    <w:tmpl w:val="694E4B6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202D2B"/>
    <w:multiLevelType w:val="hybridMultilevel"/>
    <w:tmpl w:val="EE26B0E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7D567B"/>
    <w:multiLevelType w:val="hybridMultilevel"/>
    <w:tmpl w:val="E6F284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5D4FD9"/>
    <w:multiLevelType w:val="hybridMultilevel"/>
    <w:tmpl w:val="F21A58C8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714E7C"/>
    <w:multiLevelType w:val="hybridMultilevel"/>
    <w:tmpl w:val="C930F2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890FD1"/>
    <w:multiLevelType w:val="hybridMultilevel"/>
    <w:tmpl w:val="E88C09AC"/>
    <w:lvl w:ilvl="0" w:tplc="2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D43034"/>
    <w:multiLevelType w:val="hybridMultilevel"/>
    <w:tmpl w:val="C930F2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35F3C"/>
    <w:multiLevelType w:val="hybridMultilevel"/>
    <w:tmpl w:val="AF3036C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3D9116B"/>
    <w:multiLevelType w:val="hybridMultilevel"/>
    <w:tmpl w:val="E5B02CD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CF5E53"/>
    <w:multiLevelType w:val="hybridMultilevel"/>
    <w:tmpl w:val="D56E5B5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FD0458"/>
    <w:multiLevelType w:val="hybridMultilevel"/>
    <w:tmpl w:val="C930F2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F32C9F"/>
    <w:multiLevelType w:val="hybridMultilevel"/>
    <w:tmpl w:val="FAF8849A"/>
    <w:lvl w:ilvl="0" w:tplc="240A000F">
      <w:start w:val="1"/>
      <w:numFmt w:val="decimal"/>
      <w:lvlText w:val="%1."/>
      <w:lvlJc w:val="left"/>
      <w:pPr>
        <w:ind w:left="702" w:hanging="360"/>
      </w:pPr>
    </w:lvl>
    <w:lvl w:ilvl="1" w:tplc="240A0019" w:tentative="1">
      <w:start w:val="1"/>
      <w:numFmt w:val="lowerLetter"/>
      <w:lvlText w:val="%2."/>
      <w:lvlJc w:val="left"/>
      <w:pPr>
        <w:ind w:left="1422" w:hanging="360"/>
      </w:pPr>
    </w:lvl>
    <w:lvl w:ilvl="2" w:tplc="240A001B" w:tentative="1">
      <w:start w:val="1"/>
      <w:numFmt w:val="lowerRoman"/>
      <w:lvlText w:val="%3."/>
      <w:lvlJc w:val="right"/>
      <w:pPr>
        <w:ind w:left="2142" w:hanging="180"/>
      </w:pPr>
    </w:lvl>
    <w:lvl w:ilvl="3" w:tplc="240A000F" w:tentative="1">
      <w:start w:val="1"/>
      <w:numFmt w:val="decimal"/>
      <w:lvlText w:val="%4."/>
      <w:lvlJc w:val="left"/>
      <w:pPr>
        <w:ind w:left="2862" w:hanging="360"/>
      </w:pPr>
    </w:lvl>
    <w:lvl w:ilvl="4" w:tplc="240A0019" w:tentative="1">
      <w:start w:val="1"/>
      <w:numFmt w:val="lowerLetter"/>
      <w:lvlText w:val="%5."/>
      <w:lvlJc w:val="left"/>
      <w:pPr>
        <w:ind w:left="3582" w:hanging="360"/>
      </w:pPr>
    </w:lvl>
    <w:lvl w:ilvl="5" w:tplc="240A001B" w:tentative="1">
      <w:start w:val="1"/>
      <w:numFmt w:val="lowerRoman"/>
      <w:lvlText w:val="%6."/>
      <w:lvlJc w:val="right"/>
      <w:pPr>
        <w:ind w:left="4302" w:hanging="180"/>
      </w:pPr>
    </w:lvl>
    <w:lvl w:ilvl="6" w:tplc="240A000F" w:tentative="1">
      <w:start w:val="1"/>
      <w:numFmt w:val="decimal"/>
      <w:lvlText w:val="%7."/>
      <w:lvlJc w:val="left"/>
      <w:pPr>
        <w:ind w:left="5022" w:hanging="360"/>
      </w:pPr>
    </w:lvl>
    <w:lvl w:ilvl="7" w:tplc="240A0019" w:tentative="1">
      <w:start w:val="1"/>
      <w:numFmt w:val="lowerLetter"/>
      <w:lvlText w:val="%8."/>
      <w:lvlJc w:val="left"/>
      <w:pPr>
        <w:ind w:left="5742" w:hanging="360"/>
      </w:pPr>
    </w:lvl>
    <w:lvl w:ilvl="8" w:tplc="240A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8" w15:restartNumberingAfterBreak="0">
    <w:nsid w:val="2D665C44"/>
    <w:multiLevelType w:val="hybridMultilevel"/>
    <w:tmpl w:val="AA425AC6"/>
    <w:lvl w:ilvl="0" w:tplc="240A0019">
      <w:start w:val="1"/>
      <w:numFmt w:val="lowerLetter"/>
      <w:lvlText w:val="%1."/>
      <w:lvlJc w:val="left"/>
      <w:pPr>
        <w:ind w:left="1434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9" w15:restartNumberingAfterBreak="0">
    <w:nsid w:val="2D681B50"/>
    <w:multiLevelType w:val="hybridMultilevel"/>
    <w:tmpl w:val="E6BC6A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8A4CA6"/>
    <w:multiLevelType w:val="hybridMultilevel"/>
    <w:tmpl w:val="A926AB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AD68CC"/>
    <w:multiLevelType w:val="hybridMultilevel"/>
    <w:tmpl w:val="0A5CE30A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D57058"/>
    <w:multiLevelType w:val="hybridMultilevel"/>
    <w:tmpl w:val="60E0E1B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DE56B4"/>
    <w:multiLevelType w:val="hybridMultilevel"/>
    <w:tmpl w:val="0C6C064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89C7E4B"/>
    <w:multiLevelType w:val="hybridMultilevel"/>
    <w:tmpl w:val="AA8EBBC0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0F">
      <w:start w:val="1"/>
      <w:numFmt w:val="decimal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DA1F30"/>
    <w:multiLevelType w:val="multilevel"/>
    <w:tmpl w:val="A80EBAB4"/>
    <w:lvl w:ilvl="0">
      <w:start w:val="1"/>
      <w:numFmt w:val="none"/>
      <w:lvlText w:val="%1"/>
      <w:lvlJc w:val="right"/>
      <w:pPr>
        <w:tabs>
          <w:tab w:val="num" w:pos="340"/>
        </w:tabs>
        <w:ind w:left="170" w:firstLine="17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170" w:hanging="17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284"/>
        </w:tabs>
        <w:ind w:left="170" w:hanging="113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170" w:hanging="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F527375"/>
    <w:multiLevelType w:val="hybridMultilevel"/>
    <w:tmpl w:val="3B2C91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57018"/>
    <w:multiLevelType w:val="hybridMultilevel"/>
    <w:tmpl w:val="14AECA28"/>
    <w:lvl w:ilvl="0" w:tplc="67FEEF66">
      <w:numFmt w:val="bullet"/>
      <w:lvlText w:val="-"/>
      <w:lvlJc w:val="left"/>
      <w:pPr>
        <w:ind w:left="1434" w:hanging="360"/>
      </w:pPr>
      <w:rPr>
        <w:rFonts w:ascii="Noto Sans" w:eastAsiaTheme="minorHAnsi" w:hAnsi="Noto San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8" w15:restartNumberingAfterBreak="0">
    <w:nsid w:val="44AB1418"/>
    <w:multiLevelType w:val="hybridMultilevel"/>
    <w:tmpl w:val="0D46865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2E470F"/>
    <w:multiLevelType w:val="hybridMultilevel"/>
    <w:tmpl w:val="7774221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D2125"/>
    <w:multiLevelType w:val="hybridMultilevel"/>
    <w:tmpl w:val="E6BC6A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93242C"/>
    <w:multiLevelType w:val="hybridMultilevel"/>
    <w:tmpl w:val="B254DA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674526"/>
    <w:multiLevelType w:val="hybridMultilevel"/>
    <w:tmpl w:val="5B8EE1A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FD0F19"/>
    <w:multiLevelType w:val="hybridMultilevel"/>
    <w:tmpl w:val="CC8E02F2"/>
    <w:lvl w:ilvl="0" w:tplc="240A000F">
      <w:start w:val="1"/>
      <w:numFmt w:val="decimal"/>
      <w:lvlText w:val="%1."/>
      <w:lvlJc w:val="left"/>
      <w:pPr>
        <w:ind w:left="-351" w:hanging="360"/>
      </w:pPr>
    </w:lvl>
    <w:lvl w:ilvl="1" w:tplc="240A0019" w:tentative="1">
      <w:start w:val="1"/>
      <w:numFmt w:val="lowerLetter"/>
      <w:lvlText w:val="%2."/>
      <w:lvlJc w:val="left"/>
      <w:pPr>
        <w:ind w:left="369" w:hanging="360"/>
      </w:pPr>
    </w:lvl>
    <w:lvl w:ilvl="2" w:tplc="240A001B" w:tentative="1">
      <w:start w:val="1"/>
      <w:numFmt w:val="lowerRoman"/>
      <w:lvlText w:val="%3."/>
      <w:lvlJc w:val="right"/>
      <w:pPr>
        <w:ind w:left="1089" w:hanging="180"/>
      </w:pPr>
    </w:lvl>
    <w:lvl w:ilvl="3" w:tplc="240A000F" w:tentative="1">
      <w:start w:val="1"/>
      <w:numFmt w:val="decimal"/>
      <w:lvlText w:val="%4."/>
      <w:lvlJc w:val="left"/>
      <w:pPr>
        <w:ind w:left="1809" w:hanging="360"/>
      </w:pPr>
    </w:lvl>
    <w:lvl w:ilvl="4" w:tplc="240A0019" w:tentative="1">
      <w:start w:val="1"/>
      <w:numFmt w:val="lowerLetter"/>
      <w:lvlText w:val="%5."/>
      <w:lvlJc w:val="left"/>
      <w:pPr>
        <w:ind w:left="2529" w:hanging="360"/>
      </w:pPr>
    </w:lvl>
    <w:lvl w:ilvl="5" w:tplc="240A001B" w:tentative="1">
      <w:start w:val="1"/>
      <w:numFmt w:val="lowerRoman"/>
      <w:lvlText w:val="%6."/>
      <w:lvlJc w:val="right"/>
      <w:pPr>
        <w:ind w:left="3249" w:hanging="180"/>
      </w:pPr>
    </w:lvl>
    <w:lvl w:ilvl="6" w:tplc="240A000F" w:tentative="1">
      <w:start w:val="1"/>
      <w:numFmt w:val="decimal"/>
      <w:lvlText w:val="%7."/>
      <w:lvlJc w:val="left"/>
      <w:pPr>
        <w:ind w:left="3969" w:hanging="360"/>
      </w:pPr>
    </w:lvl>
    <w:lvl w:ilvl="7" w:tplc="240A0019" w:tentative="1">
      <w:start w:val="1"/>
      <w:numFmt w:val="lowerLetter"/>
      <w:lvlText w:val="%8."/>
      <w:lvlJc w:val="left"/>
      <w:pPr>
        <w:ind w:left="4689" w:hanging="360"/>
      </w:pPr>
    </w:lvl>
    <w:lvl w:ilvl="8" w:tplc="240A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34" w15:restartNumberingAfterBreak="0">
    <w:nsid w:val="524F75EA"/>
    <w:multiLevelType w:val="hybridMultilevel"/>
    <w:tmpl w:val="128E3642"/>
    <w:lvl w:ilvl="0" w:tplc="000C38F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9C3C0F"/>
    <w:multiLevelType w:val="hybridMultilevel"/>
    <w:tmpl w:val="78AAAD8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B80E06"/>
    <w:multiLevelType w:val="hybridMultilevel"/>
    <w:tmpl w:val="827411B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6C9201F"/>
    <w:multiLevelType w:val="hybridMultilevel"/>
    <w:tmpl w:val="DAF0E6C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B86B49"/>
    <w:multiLevelType w:val="hybridMultilevel"/>
    <w:tmpl w:val="5ED2290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4B23C0"/>
    <w:multiLevelType w:val="hybridMultilevel"/>
    <w:tmpl w:val="8EEC88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7949A3"/>
    <w:multiLevelType w:val="hybridMultilevel"/>
    <w:tmpl w:val="4C12B4E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1D964C7E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D27F39"/>
    <w:multiLevelType w:val="hybridMultilevel"/>
    <w:tmpl w:val="2214DBE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5"/>
  </w:num>
  <w:num w:numId="3">
    <w:abstractNumId w:val="25"/>
  </w:num>
  <w:num w:numId="4">
    <w:abstractNumId w:val="25"/>
  </w:num>
  <w:num w:numId="5">
    <w:abstractNumId w:val="6"/>
  </w:num>
  <w:num w:numId="6">
    <w:abstractNumId w:val="37"/>
  </w:num>
  <w:num w:numId="7">
    <w:abstractNumId w:val="1"/>
  </w:num>
  <w:num w:numId="8">
    <w:abstractNumId w:val="0"/>
  </w:num>
  <w:num w:numId="9">
    <w:abstractNumId w:val="38"/>
  </w:num>
  <w:num w:numId="10">
    <w:abstractNumId w:val="32"/>
  </w:num>
  <w:num w:numId="11">
    <w:abstractNumId w:val="29"/>
  </w:num>
  <w:num w:numId="12">
    <w:abstractNumId w:val="11"/>
  </w:num>
  <w:num w:numId="13">
    <w:abstractNumId w:val="12"/>
  </w:num>
  <w:num w:numId="14">
    <w:abstractNumId w:val="16"/>
  </w:num>
  <w:num w:numId="15">
    <w:abstractNumId w:val="26"/>
  </w:num>
  <w:num w:numId="16">
    <w:abstractNumId w:val="10"/>
  </w:num>
  <w:num w:numId="17">
    <w:abstractNumId w:val="3"/>
  </w:num>
  <w:num w:numId="18">
    <w:abstractNumId w:val="41"/>
  </w:num>
  <w:num w:numId="19">
    <w:abstractNumId w:val="14"/>
  </w:num>
  <w:num w:numId="20">
    <w:abstractNumId w:val="28"/>
  </w:num>
  <w:num w:numId="21">
    <w:abstractNumId w:val="35"/>
  </w:num>
  <w:num w:numId="22">
    <w:abstractNumId w:val="22"/>
  </w:num>
  <w:num w:numId="23">
    <w:abstractNumId w:val="15"/>
  </w:num>
  <w:num w:numId="24">
    <w:abstractNumId w:val="9"/>
  </w:num>
  <w:num w:numId="25">
    <w:abstractNumId w:val="7"/>
  </w:num>
  <w:num w:numId="26">
    <w:abstractNumId w:val="40"/>
  </w:num>
  <w:num w:numId="27">
    <w:abstractNumId w:val="2"/>
  </w:num>
  <w:num w:numId="28">
    <w:abstractNumId w:val="5"/>
  </w:num>
  <w:num w:numId="29">
    <w:abstractNumId w:val="31"/>
  </w:num>
  <w:num w:numId="30">
    <w:abstractNumId w:val="4"/>
  </w:num>
  <w:num w:numId="31">
    <w:abstractNumId w:val="34"/>
  </w:num>
  <w:num w:numId="32">
    <w:abstractNumId w:val="39"/>
  </w:num>
  <w:num w:numId="33">
    <w:abstractNumId w:val="27"/>
  </w:num>
  <w:num w:numId="34">
    <w:abstractNumId w:val="18"/>
  </w:num>
  <w:num w:numId="35">
    <w:abstractNumId w:val="13"/>
  </w:num>
  <w:num w:numId="36">
    <w:abstractNumId w:val="8"/>
  </w:num>
  <w:num w:numId="37">
    <w:abstractNumId w:val="19"/>
  </w:num>
  <w:num w:numId="38">
    <w:abstractNumId w:val="30"/>
  </w:num>
  <w:num w:numId="39">
    <w:abstractNumId w:val="20"/>
  </w:num>
  <w:num w:numId="40">
    <w:abstractNumId w:val="21"/>
  </w:num>
  <w:num w:numId="41">
    <w:abstractNumId w:val="24"/>
  </w:num>
  <w:num w:numId="42">
    <w:abstractNumId w:val="17"/>
  </w:num>
  <w:num w:numId="43">
    <w:abstractNumId w:val="36"/>
  </w:num>
  <w:num w:numId="44">
    <w:abstractNumId w:val="33"/>
  </w:num>
  <w:num w:numId="4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ocumentProtection w:edit="forms" w:enforcement="0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6A8"/>
    <w:rsid w:val="000020A7"/>
    <w:rsid w:val="00007A7B"/>
    <w:rsid w:val="0002191A"/>
    <w:rsid w:val="00023DCF"/>
    <w:rsid w:val="0003572E"/>
    <w:rsid w:val="000370F1"/>
    <w:rsid w:val="00040E7C"/>
    <w:rsid w:val="0004193F"/>
    <w:rsid w:val="000506E4"/>
    <w:rsid w:val="00056E00"/>
    <w:rsid w:val="000571F7"/>
    <w:rsid w:val="00060815"/>
    <w:rsid w:val="0006502C"/>
    <w:rsid w:val="00072E71"/>
    <w:rsid w:val="0008055D"/>
    <w:rsid w:val="00080FD3"/>
    <w:rsid w:val="00093801"/>
    <w:rsid w:val="00094320"/>
    <w:rsid w:val="000A05BC"/>
    <w:rsid w:val="000A75BF"/>
    <w:rsid w:val="000A7B1C"/>
    <w:rsid w:val="000B0451"/>
    <w:rsid w:val="000C2D88"/>
    <w:rsid w:val="000D1C57"/>
    <w:rsid w:val="000D49F4"/>
    <w:rsid w:val="000E2EA6"/>
    <w:rsid w:val="000E3FC9"/>
    <w:rsid w:val="000F1914"/>
    <w:rsid w:val="000F273C"/>
    <w:rsid w:val="000F39B8"/>
    <w:rsid w:val="000F3A53"/>
    <w:rsid w:val="0010139B"/>
    <w:rsid w:val="00101A88"/>
    <w:rsid w:val="00112DC1"/>
    <w:rsid w:val="00125F94"/>
    <w:rsid w:val="00126B60"/>
    <w:rsid w:val="001300F3"/>
    <w:rsid w:val="00134A51"/>
    <w:rsid w:val="00135528"/>
    <w:rsid w:val="0014555C"/>
    <w:rsid w:val="00157996"/>
    <w:rsid w:val="00165B2C"/>
    <w:rsid w:val="0017194B"/>
    <w:rsid w:val="0017455C"/>
    <w:rsid w:val="0017692C"/>
    <w:rsid w:val="001839FC"/>
    <w:rsid w:val="001924DF"/>
    <w:rsid w:val="00192AC4"/>
    <w:rsid w:val="00193DA9"/>
    <w:rsid w:val="001942E6"/>
    <w:rsid w:val="0019501B"/>
    <w:rsid w:val="001A7CEC"/>
    <w:rsid w:val="001B1C6A"/>
    <w:rsid w:val="001B2B0E"/>
    <w:rsid w:val="001C2BFD"/>
    <w:rsid w:val="001C6483"/>
    <w:rsid w:val="001D2EC8"/>
    <w:rsid w:val="001D3117"/>
    <w:rsid w:val="001D7B7E"/>
    <w:rsid w:val="001F03C4"/>
    <w:rsid w:val="001F21E8"/>
    <w:rsid w:val="001F2A5F"/>
    <w:rsid w:val="001F5AEE"/>
    <w:rsid w:val="001F691F"/>
    <w:rsid w:val="0020009F"/>
    <w:rsid w:val="00203421"/>
    <w:rsid w:val="00212A9D"/>
    <w:rsid w:val="002140FA"/>
    <w:rsid w:val="00217836"/>
    <w:rsid w:val="00223311"/>
    <w:rsid w:val="00223733"/>
    <w:rsid w:val="002237EE"/>
    <w:rsid w:val="0023029E"/>
    <w:rsid w:val="00234F21"/>
    <w:rsid w:val="0024526C"/>
    <w:rsid w:val="00253502"/>
    <w:rsid w:val="00260D19"/>
    <w:rsid w:val="00270F26"/>
    <w:rsid w:val="00272E2E"/>
    <w:rsid w:val="00272FBE"/>
    <w:rsid w:val="002862AF"/>
    <w:rsid w:val="00295494"/>
    <w:rsid w:val="00296774"/>
    <w:rsid w:val="00296E37"/>
    <w:rsid w:val="002A069F"/>
    <w:rsid w:val="002A5289"/>
    <w:rsid w:val="002A6991"/>
    <w:rsid w:val="002B76DE"/>
    <w:rsid w:val="002D2D0E"/>
    <w:rsid w:val="002D37AF"/>
    <w:rsid w:val="002D426A"/>
    <w:rsid w:val="002D6F58"/>
    <w:rsid w:val="002F26C1"/>
    <w:rsid w:val="002F6862"/>
    <w:rsid w:val="00305035"/>
    <w:rsid w:val="00305660"/>
    <w:rsid w:val="00312AE3"/>
    <w:rsid w:val="00315D6A"/>
    <w:rsid w:val="00321397"/>
    <w:rsid w:val="00323CC3"/>
    <w:rsid w:val="00330E45"/>
    <w:rsid w:val="00332B43"/>
    <w:rsid w:val="00332CA6"/>
    <w:rsid w:val="00335688"/>
    <w:rsid w:val="003416BB"/>
    <w:rsid w:val="00354834"/>
    <w:rsid w:val="00355DC6"/>
    <w:rsid w:val="00356B44"/>
    <w:rsid w:val="00356F6F"/>
    <w:rsid w:val="00363141"/>
    <w:rsid w:val="0036360E"/>
    <w:rsid w:val="00364C1B"/>
    <w:rsid w:val="00364D96"/>
    <w:rsid w:val="003662D6"/>
    <w:rsid w:val="00367889"/>
    <w:rsid w:val="00371EAC"/>
    <w:rsid w:val="00372BC0"/>
    <w:rsid w:val="003844F3"/>
    <w:rsid w:val="003848C7"/>
    <w:rsid w:val="00386EDC"/>
    <w:rsid w:val="00391972"/>
    <w:rsid w:val="00396C53"/>
    <w:rsid w:val="003A0AD0"/>
    <w:rsid w:val="003A18D3"/>
    <w:rsid w:val="003A2BDA"/>
    <w:rsid w:val="003A3795"/>
    <w:rsid w:val="003A57D5"/>
    <w:rsid w:val="003A58EE"/>
    <w:rsid w:val="003B1A95"/>
    <w:rsid w:val="003B3863"/>
    <w:rsid w:val="003D4588"/>
    <w:rsid w:val="003D5383"/>
    <w:rsid w:val="003D57E9"/>
    <w:rsid w:val="003D6508"/>
    <w:rsid w:val="003D76B6"/>
    <w:rsid w:val="003E3D29"/>
    <w:rsid w:val="003E3F08"/>
    <w:rsid w:val="003F0E0B"/>
    <w:rsid w:val="003F6EB7"/>
    <w:rsid w:val="00401820"/>
    <w:rsid w:val="00404279"/>
    <w:rsid w:val="004065B9"/>
    <w:rsid w:val="00413C3F"/>
    <w:rsid w:val="004143F0"/>
    <w:rsid w:val="00433BDF"/>
    <w:rsid w:val="0044486A"/>
    <w:rsid w:val="004448C4"/>
    <w:rsid w:val="0044499F"/>
    <w:rsid w:val="00445863"/>
    <w:rsid w:val="004471B5"/>
    <w:rsid w:val="00452324"/>
    <w:rsid w:val="00456826"/>
    <w:rsid w:val="004612B3"/>
    <w:rsid w:val="004628F5"/>
    <w:rsid w:val="00473B02"/>
    <w:rsid w:val="00473B7D"/>
    <w:rsid w:val="004830DA"/>
    <w:rsid w:val="004838C3"/>
    <w:rsid w:val="00484340"/>
    <w:rsid w:val="00494841"/>
    <w:rsid w:val="0049616E"/>
    <w:rsid w:val="00496AC0"/>
    <w:rsid w:val="00496C90"/>
    <w:rsid w:val="00497EF8"/>
    <w:rsid w:val="004B21EB"/>
    <w:rsid w:val="004B7CF0"/>
    <w:rsid w:val="004C3AD4"/>
    <w:rsid w:val="004C6569"/>
    <w:rsid w:val="004D355C"/>
    <w:rsid w:val="004E04A8"/>
    <w:rsid w:val="004F3754"/>
    <w:rsid w:val="004F5017"/>
    <w:rsid w:val="004F5AF8"/>
    <w:rsid w:val="004F695D"/>
    <w:rsid w:val="005119F7"/>
    <w:rsid w:val="00511E1D"/>
    <w:rsid w:val="00513A38"/>
    <w:rsid w:val="00521FB5"/>
    <w:rsid w:val="00534DCB"/>
    <w:rsid w:val="0053784E"/>
    <w:rsid w:val="00540616"/>
    <w:rsid w:val="00541DFB"/>
    <w:rsid w:val="00542629"/>
    <w:rsid w:val="00546339"/>
    <w:rsid w:val="00552A4F"/>
    <w:rsid w:val="00552AD8"/>
    <w:rsid w:val="00552F1C"/>
    <w:rsid w:val="005559AE"/>
    <w:rsid w:val="005739F2"/>
    <w:rsid w:val="00580372"/>
    <w:rsid w:val="00585A79"/>
    <w:rsid w:val="00587C7F"/>
    <w:rsid w:val="005918E0"/>
    <w:rsid w:val="00596131"/>
    <w:rsid w:val="00597002"/>
    <w:rsid w:val="005A063E"/>
    <w:rsid w:val="005A355B"/>
    <w:rsid w:val="005B3E24"/>
    <w:rsid w:val="005C3C14"/>
    <w:rsid w:val="005C56B0"/>
    <w:rsid w:val="005D2F63"/>
    <w:rsid w:val="005D68B3"/>
    <w:rsid w:val="005E021F"/>
    <w:rsid w:val="005E5D85"/>
    <w:rsid w:val="006022FA"/>
    <w:rsid w:val="00606448"/>
    <w:rsid w:val="00606D28"/>
    <w:rsid w:val="00610B73"/>
    <w:rsid w:val="006221CA"/>
    <w:rsid w:val="0062366D"/>
    <w:rsid w:val="0063451B"/>
    <w:rsid w:val="00641CAE"/>
    <w:rsid w:val="0064664B"/>
    <w:rsid w:val="00656E73"/>
    <w:rsid w:val="0066493B"/>
    <w:rsid w:val="00666EF3"/>
    <w:rsid w:val="00686C87"/>
    <w:rsid w:val="00691DFF"/>
    <w:rsid w:val="006A0AAB"/>
    <w:rsid w:val="006A5B28"/>
    <w:rsid w:val="006A6354"/>
    <w:rsid w:val="006A6648"/>
    <w:rsid w:val="006B30F2"/>
    <w:rsid w:val="006B439B"/>
    <w:rsid w:val="006B43FE"/>
    <w:rsid w:val="006C0692"/>
    <w:rsid w:val="006C5E91"/>
    <w:rsid w:val="006D23DC"/>
    <w:rsid w:val="006D2D80"/>
    <w:rsid w:val="006E0B8E"/>
    <w:rsid w:val="006E2935"/>
    <w:rsid w:val="006E51C4"/>
    <w:rsid w:val="006F33EA"/>
    <w:rsid w:val="006F34CE"/>
    <w:rsid w:val="006F4182"/>
    <w:rsid w:val="006F6B75"/>
    <w:rsid w:val="007008B9"/>
    <w:rsid w:val="007057FF"/>
    <w:rsid w:val="007136E9"/>
    <w:rsid w:val="00716405"/>
    <w:rsid w:val="00730895"/>
    <w:rsid w:val="007308FF"/>
    <w:rsid w:val="00731A69"/>
    <w:rsid w:val="00732CF3"/>
    <w:rsid w:val="007332D7"/>
    <w:rsid w:val="00734F95"/>
    <w:rsid w:val="00741481"/>
    <w:rsid w:val="007534DF"/>
    <w:rsid w:val="00772715"/>
    <w:rsid w:val="00772D79"/>
    <w:rsid w:val="00776286"/>
    <w:rsid w:val="00785940"/>
    <w:rsid w:val="00786D9D"/>
    <w:rsid w:val="0078773E"/>
    <w:rsid w:val="00787BF6"/>
    <w:rsid w:val="007944D3"/>
    <w:rsid w:val="00795865"/>
    <w:rsid w:val="00796B26"/>
    <w:rsid w:val="007A2843"/>
    <w:rsid w:val="007A2F80"/>
    <w:rsid w:val="007A4B0A"/>
    <w:rsid w:val="007A7003"/>
    <w:rsid w:val="007B4C65"/>
    <w:rsid w:val="007B7720"/>
    <w:rsid w:val="007C4560"/>
    <w:rsid w:val="007D79D8"/>
    <w:rsid w:val="007E68F6"/>
    <w:rsid w:val="008038B3"/>
    <w:rsid w:val="008057C9"/>
    <w:rsid w:val="00807AB3"/>
    <w:rsid w:val="008138E4"/>
    <w:rsid w:val="00816F19"/>
    <w:rsid w:val="00822563"/>
    <w:rsid w:val="00824409"/>
    <w:rsid w:val="00827B41"/>
    <w:rsid w:val="00842D66"/>
    <w:rsid w:val="00851970"/>
    <w:rsid w:val="0085590D"/>
    <w:rsid w:val="00860175"/>
    <w:rsid w:val="00866215"/>
    <w:rsid w:val="00867C51"/>
    <w:rsid w:val="00873CB7"/>
    <w:rsid w:val="0087596B"/>
    <w:rsid w:val="00876168"/>
    <w:rsid w:val="00883437"/>
    <w:rsid w:val="00892AAE"/>
    <w:rsid w:val="008949E9"/>
    <w:rsid w:val="00894DD8"/>
    <w:rsid w:val="008A3C45"/>
    <w:rsid w:val="008B2D90"/>
    <w:rsid w:val="008B36E9"/>
    <w:rsid w:val="008C1D90"/>
    <w:rsid w:val="008D46D3"/>
    <w:rsid w:val="0090499E"/>
    <w:rsid w:val="00907F4F"/>
    <w:rsid w:val="009145B9"/>
    <w:rsid w:val="009176E1"/>
    <w:rsid w:val="00921AA5"/>
    <w:rsid w:val="009236A0"/>
    <w:rsid w:val="0092600C"/>
    <w:rsid w:val="009268FB"/>
    <w:rsid w:val="0093368F"/>
    <w:rsid w:val="00936A62"/>
    <w:rsid w:val="009520E9"/>
    <w:rsid w:val="009557B0"/>
    <w:rsid w:val="0095775D"/>
    <w:rsid w:val="00957BC8"/>
    <w:rsid w:val="0096005C"/>
    <w:rsid w:val="009606A8"/>
    <w:rsid w:val="00960B30"/>
    <w:rsid w:val="00960C16"/>
    <w:rsid w:val="0096108B"/>
    <w:rsid w:val="009631D8"/>
    <w:rsid w:val="009664FB"/>
    <w:rsid w:val="00972EE2"/>
    <w:rsid w:val="00973D0D"/>
    <w:rsid w:val="0098017A"/>
    <w:rsid w:val="009807EE"/>
    <w:rsid w:val="00981189"/>
    <w:rsid w:val="00982253"/>
    <w:rsid w:val="00992F61"/>
    <w:rsid w:val="009957BF"/>
    <w:rsid w:val="009A09BD"/>
    <w:rsid w:val="009A2531"/>
    <w:rsid w:val="009A6AB3"/>
    <w:rsid w:val="009B1550"/>
    <w:rsid w:val="009B18B7"/>
    <w:rsid w:val="009B1B08"/>
    <w:rsid w:val="009B2989"/>
    <w:rsid w:val="009C553B"/>
    <w:rsid w:val="009D28A7"/>
    <w:rsid w:val="009D6B03"/>
    <w:rsid w:val="009E0511"/>
    <w:rsid w:val="009E3C9D"/>
    <w:rsid w:val="00A02C7D"/>
    <w:rsid w:val="00A045D3"/>
    <w:rsid w:val="00A04688"/>
    <w:rsid w:val="00A07795"/>
    <w:rsid w:val="00A10F55"/>
    <w:rsid w:val="00A11072"/>
    <w:rsid w:val="00A11A8E"/>
    <w:rsid w:val="00A16AE7"/>
    <w:rsid w:val="00A2044E"/>
    <w:rsid w:val="00A22547"/>
    <w:rsid w:val="00A33332"/>
    <w:rsid w:val="00A45022"/>
    <w:rsid w:val="00A45A29"/>
    <w:rsid w:val="00A56D33"/>
    <w:rsid w:val="00A6513C"/>
    <w:rsid w:val="00A7579D"/>
    <w:rsid w:val="00A825E7"/>
    <w:rsid w:val="00A8793E"/>
    <w:rsid w:val="00AB7BD6"/>
    <w:rsid w:val="00AC0660"/>
    <w:rsid w:val="00AC4B45"/>
    <w:rsid w:val="00AD2A0D"/>
    <w:rsid w:val="00AD30E8"/>
    <w:rsid w:val="00AD63E9"/>
    <w:rsid w:val="00AE3911"/>
    <w:rsid w:val="00AE7F44"/>
    <w:rsid w:val="00AF002F"/>
    <w:rsid w:val="00B009DE"/>
    <w:rsid w:val="00B0501F"/>
    <w:rsid w:val="00B1641F"/>
    <w:rsid w:val="00B176F8"/>
    <w:rsid w:val="00B20721"/>
    <w:rsid w:val="00B25A56"/>
    <w:rsid w:val="00B30AA3"/>
    <w:rsid w:val="00B35532"/>
    <w:rsid w:val="00B50C17"/>
    <w:rsid w:val="00B544F5"/>
    <w:rsid w:val="00B5784D"/>
    <w:rsid w:val="00B6141E"/>
    <w:rsid w:val="00B62DD6"/>
    <w:rsid w:val="00B6399A"/>
    <w:rsid w:val="00B669FC"/>
    <w:rsid w:val="00B768EA"/>
    <w:rsid w:val="00B81222"/>
    <w:rsid w:val="00B87C2B"/>
    <w:rsid w:val="00B90D75"/>
    <w:rsid w:val="00BA0A87"/>
    <w:rsid w:val="00BA0F3B"/>
    <w:rsid w:val="00BA47AF"/>
    <w:rsid w:val="00BB5BC1"/>
    <w:rsid w:val="00BD12EF"/>
    <w:rsid w:val="00BD30A0"/>
    <w:rsid w:val="00BE2557"/>
    <w:rsid w:val="00BE4352"/>
    <w:rsid w:val="00BE47B1"/>
    <w:rsid w:val="00BE65C7"/>
    <w:rsid w:val="00BF71C9"/>
    <w:rsid w:val="00C13F85"/>
    <w:rsid w:val="00C14819"/>
    <w:rsid w:val="00C15A69"/>
    <w:rsid w:val="00C171A6"/>
    <w:rsid w:val="00C214EB"/>
    <w:rsid w:val="00C30046"/>
    <w:rsid w:val="00C30850"/>
    <w:rsid w:val="00C315F5"/>
    <w:rsid w:val="00C428AA"/>
    <w:rsid w:val="00C449C1"/>
    <w:rsid w:val="00C45960"/>
    <w:rsid w:val="00C53F24"/>
    <w:rsid w:val="00C63D4D"/>
    <w:rsid w:val="00C701CC"/>
    <w:rsid w:val="00C77B53"/>
    <w:rsid w:val="00C91C8B"/>
    <w:rsid w:val="00C96951"/>
    <w:rsid w:val="00CA70FB"/>
    <w:rsid w:val="00CB6922"/>
    <w:rsid w:val="00CC19BA"/>
    <w:rsid w:val="00CD3B02"/>
    <w:rsid w:val="00CD44E7"/>
    <w:rsid w:val="00CD5292"/>
    <w:rsid w:val="00CD56EC"/>
    <w:rsid w:val="00CD7F15"/>
    <w:rsid w:val="00CE0370"/>
    <w:rsid w:val="00CE29BB"/>
    <w:rsid w:val="00CE392B"/>
    <w:rsid w:val="00CF1F28"/>
    <w:rsid w:val="00CF2059"/>
    <w:rsid w:val="00CF2915"/>
    <w:rsid w:val="00CF4117"/>
    <w:rsid w:val="00CF6E77"/>
    <w:rsid w:val="00CF7414"/>
    <w:rsid w:val="00D0560B"/>
    <w:rsid w:val="00D12973"/>
    <w:rsid w:val="00D15507"/>
    <w:rsid w:val="00D159EE"/>
    <w:rsid w:val="00D17AA5"/>
    <w:rsid w:val="00D2410B"/>
    <w:rsid w:val="00D25E94"/>
    <w:rsid w:val="00D25F47"/>
    <w:rsid w:val="00D27EC0"/>
    <w:rsid w:val="00D35195"/>
    <w:rsid w:val="00D456A4"/>
    <w:rsid w:val="00D4578D"/>
    <w:rsid w:val="00D47E23"/>
    <w:rsid w:val="00D50FA9"/>
    <w:rsid w:val="00D70281"/>
    <w:rsid w:val="00D80D03"/>
    <w:rsid w:val="00D91222"/>
    <w:rsid w:val="00D95CEC"/>
    <w:rsid w:val="00D97D2B"/>
    <w:rsid w:val="00DA3DB6"/>
    <w:rsid w:val="00DA5190"/>
    <w:rsid w:val="00DB18BF"/>
    <w:rsid w:val="00DB224A"/>
    <w:rsid w:val="00DC2208"/>
    <w:rsid w:val="00DC5F91"/>
    <w:rsid w:val="00DE1333"/>
    <w:rsid w:val="00DE3298"/>
    <w:rsid w:val="00DF0A92"/>
    <w:rsid w:val="00DF579F"/>
    <w:rsid w:val="00E012BB"/>
    <w:rsid w:val="00E0531B"/>
    <w:rsid w:val="00E105A1"/>
    <w:rsid w:val="00E110B5"/>
    <w:rsid w:val="00E21F6F"/>
    <w:rsid w:val="00E304FD"/>
    <w:rsid w:val="00E3413F"/>
    <w:rsid w:val="00E36B92"/>
    <w:rsid w:val="00E40FF1"/>
    <w:rsid w:val="00E4249F"/>
    <w:rsid w:val="00E43363"/>
    <w:rsid w:val="00E46CBB"/>
    <w:rsid w:val="00E52430"/>
    <w:rsid w:val="00E55C3A"/>
    <w:rsid w:val="00E662B3"/>
    <w:rsid w:val="00E71322"/>
    <w:rsid w:val="00E73C01"/>
    <w:rsid w:val="00E73C9F"/>
    <w:rsid w:val="00E76D92"/>
    <w:rsid w:val="00E77499"/>
    <w:rsid w:val="00E77F03"/>
    <w:rsid w:val="00E8026F"/>
    <w:rsid w:val="00E850F3"/>
    <w:rsid w:val="00E935B0"/>
    <w:rsid w:val="00E950FB"/>
    <w:rsid w:val="00E95B5F"/>
    <w:rsid w:val="00E95BF3"/>
    <w:rsid w:val="00E96D3F"/>
    <w:rsid w:val="00EA301D"/>
    <w:rsid w:val="00EA5891"/>
    <w:rsid w:val="00EA5E74"/>
    <w:rsid w:val="00EB00A7"/>
    <w:rsid w:val="00EC2E78"/>
    <w:rsid w:val="00ED22F2"/>
    <w:rsid w:val="00EE21DD"/>
    <w:rsid w:val="00EE6EB4"/>
    <w:rsid w:val="00EF29C8"/>
    <w:rsid w:val="00F0234C"/>
    <w:rsid w:val="00F03B90"/>
    <w:rsid w:val="00F12F99"/>
    <w:rsid w:val="00F25A49"/>
    <w:rsid w:val="00F37B23"/>
    <w:rsid w:val="00F42253"/>
    <w:rsid w:val="00F472CA"/>
    <w:rsid w:val="00F50F76"/>
    <w:rsid w:val="00F52483"/>
    <w:rsid w:val="00F52C66"/>
    <w:rsid w:val="00F551D7"/>
    <w:rsid w:val="00F571A1"/>
    <w:rsid w:val="00F628C4"/>
    <w:rsid w:val="00F66A49"/>
    <w:rsid w:val="00F73A10"/>
    <w:rsid w:val="00F74FF7"/>
    <w:rsid w:val="00F82377"/>
    <w:rsid w:val="00F84B90"/>
    <w:rsid w:val="00F84C02"/>
    <w:rsid w:val="00F85F49"/>
    <w:rsid w:val="00F876AA"/>
    <w:rsid w:val="00F903AF"/>
    <w:rsid w:val="00F9706B"/>
    <w:rsid w:val="00F9740D"/>
    <w:rsid w:val="00FB1324"/>
    <w:rsid w:val="00FB4E0D"/>
    <w:rsid w:val="00FB50AA"/>
    <w:rsid w:val="00FC76E0"/>
    <w:rsid w:val="00FD08D1"/>
    <w:rsid w:val="00FD2945"/>
    <w:rsid w:val="00FD6FB6"/>
    <w:rsid w:val="00FE5E83"/>
    <w:rsid w:val="00FF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69A4C2"/>
  <w15:chartTrackingRefBased/>
  <w15:docId w15:val="{D5189986-1E5F-4C27-BBA5-EFC23035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0" w:semiHidden="1" w:unhideWhenUsed="1"/>
    <w:lsdException w:name="List Bullet" w:locked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locked="0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9606A8"/>
    <w:pPr>
      <w:spacing w:before="200" w:after="0" w:line="276" w:lineRule="auto"/>
      <w:jc w:val="both"/>
    </w:pPr>
    <w:rPr>
      <w:rFonts w:eastAsia="Calibri" w:cs="Times New Roman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locked/>
    <w:rsid w:val="00E43363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aps/>
      <w:spacing w:val="20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locked/>
    <w:rsid w:val="00E43363"/>
    <w:pPr>
      <w:keepNext/>
      <w:keepLines/>
      <w:numPr>
        <w:ilvl w:val="1"/>
      </w:numPr>
      <w:spacing w:before="240" w:after="120"/>
      <w:outlineLvl w:val="1"/>
    </w:pPr>
    <w:rPr>
      <w:rFonts w:asciiTheme="majorHAnsi" w:eastAsiaTheme="majorEastAsia" w:hAnsiTheme="majorHAnsi" w:cstheme="majorBidi"/>
      <w:b/>
      <w:caps/>
      <w:spacing w:val="20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locked/>
    <w:rsid w:val="00B5784D"/>
    <w:pPr>
      <w:keepNext/>
      <w:keepLines/>
      <w:spacing w:before="120" w:after="80"/>
      <w:outlineLvl w:val="2"/>
    </w:pPr>
    <w:rPr>
      <w:rFonts w:ascii="Raleway SemiBold" w:eastAsiaTheme="majorEastAsia" w:hAnsi="Raleway SemiBold" w:cstheme="majorBidi"/>
      <w:caps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locked/>
    <w:rsid w:val="00B5784D"/>
    <w:pPr>
      <w:keepNext/>
      <w:keepLines/>
      <w:spacing w:before="40" w:after="40"/>
      <w:outlineLvl w:val="3"/>
    </w:pPr>
    <w:rPr>
      <w:rFonts w:ascii="Raleway SemiBold" w:eastAsiaTheme="majorEastAsia" w:hAnsi="Raleway SemiBold" w:cstheme="majorBidi"/>
      <w:iCs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locked/>
    <w:rsid w:val="00B5784D"/>
    <w:pPr>
      <w:keepNext/>
      <w:keepLines/>
      <w:spacing w:before="40"/>
      <w:outlineLvl w:val="4"/>
    </w:pPr>
    <w:rPr>
      <w:rFonts w:ascii="Raleway SemiBold" w:eastAsiaTheme="majorEastAsia" w:hAnsi="Raleway SemiBold" w:cstheme="majorBid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363"/>
    <w:rPr>
      <w:rFonts w:asciiTheme="majorHAnsi" w:eastAsiaTheme="majorEastAsia" w:hAnsiTheme="majorHAnsi" w:cstheme="majorBidi"/>
      <w:b/>
      <w:caps/>
      <w:spacing w:val="20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43363"/>
    <w:rPr>
      <w:rFonts w:asciiTheme="majorHAnsi" w:eastAsiaTheme="majorEastAsia" w:hAnsiTheme="majorHAnsi" w:cstheme="majorBidi"/>
      <w:b/>
      <w:caps/>
      <w:spacing w:val="20"/>
      <w:sz w:val="23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locked/>
    <w:rsid w:val="00B5784D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B5784D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locked/>
    <w:rsid w:val="00B5784D"/>
    <w:pPr>
      <w:spacing w:after="120"/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locked/>
    <w:rsid w:val="00FD6FB6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6FB6"/>
  </w:style>
  <w:style w:type="paragraph" w:styleId="Piedepgina">
    <w:name w:val="footer"/>
    <w:basedOn w:val="Normal"/>
    <w:link w:val="PiedepginaCar"/>
    <w:uiPriority w:val="99"/>
    <w:unhideWhenUsed/>
    <w:locked/>
    <w:rsid w:val="00FD6FB6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6FB6"/>
  </w:style>
  <w:style w:type="paragraph" w:styleId="Sinespaciado">
    <w:name w:val="No Spacing"/>
    <w:uiPriority w:val="1"/>
    <w:qFormat/>
    <w:locked/>
    <w:rsid w:val="00B5784D"/>
    <w:pPr>
      <w:spacing w:after="0" w:line="240" w:lineRule="auto"/>
    </w:pPr>
  </w:style>
  <w:style w:type="table" w:styleId="Tablaconcuadrcula">
    <w:name w:val="Table Grid"/>
    <w:basedOn w:val="Tablanormal"/>
    <w:uiPriority w:val="39"/>
    <w:locked/>
    <w:rsid w:val="00396C53"/>
    <w:pPr>
      <w:spacing w:after="0" w:line="240" w:lineRule="auto"/>
    </w:pPr>
    <w:tblPr>
      <w:tblStyleRowBandSize w:val="1"/>
      <w:tblStyleColBandSize w:val="1"/>
      <w:tblBorders>
        <w:insideH w:val="single" w:sz="4" w:space="0" w:color="D9D9D9" w:themeColor="background1" w:themeShade="D9"/>
      </w:tblBorders>
    </w:tblPr>
    <w:tcPr>
      <w:shd w:val="clear" w:color="auto" w:fill="auto"/>
    </w:tcPr>
    <w:tblStylePr w:type="firstRow">
      <w:rPr>
        <w:rFonts w:asciiTheme="majorHAnsi" w:hAnsiTheme="majorHAnsi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nwCell">
      <w:tblPr/>
      <w:tcPr>
        <w:shd w:val="clear" w:color="auto" w:fill="auto"/>
      </w:tcPr>
    </w:tblStylePr>
  </w:style>
  <w:style w:type="character" w:styleId="Hipervnculo">
    <w:name w:val="Hyperlink"/>
    <w:basedOn w:val="Fuentedeprrafopredeter"/>
    <w:uiPriority w:val="99"/>
    <w:unhideWhenUsed/>
    <w:locked/>
    <w:rsid w:val="00E77F03"/>
    <w:rPr>
      <w:rFonts w:asciiTheme="minorHAnsi" w:hAnsiTheme="minorHAnsi"/>
      <w:color w:val="auto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5784D"/>
    <w:rPr>
      <w:rFonts w:ascii="Raleway SemiBold" w:eastAsiaTheme="majorEastAsia" w:hAnsi="Raleway SemiBold" w:cstheme="majorBidi"/>
      <w:caps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B5784D"/>
    <w:rPr>
      <w:rFonts w:ascii="Raleway SemiBold" w:eastAsiaTheme="majorEastAsia" w:hAnsi="Raleway SemiBold" w:cstheme="majorBidi"/>
      <w:iCs/>
      <w:caps/>
      <w:sz w:val="20"/>
    </w:rPr>
  </w:style>
  <w:style w:type="paragraph" w:styleId="Lista">
    <w:name w:val="List"/>
    <w:basedOn w:val="Normal"/>
    <w:uiPriority w:val="99"/>
    <w:unhideWhenUsed/>
    <w:locked/>
    <w:rsid w:val="00F82377"/>
    <w:pPr>
      <w:ind w:left="283" w:hanging="283"/>
      <w:contextualSpacing/>
    </w:pPr>
  </w:style>
  <w:style w:type="paragraph" w:styleId="Listaconvietas">
    <w:name w:val="List Bullet"/>
    <w:basedOn w:val="Normal"/>
    <w:uiPriority w:val="99"/>
    <w:unhideWhenUsed/>
    <w:locked/>
    <w:rsid w:val="00F82377"/>
    <w:pPr>
      <w:numPr>
        <w:numId w:val="8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locked/>
    <w:rsid w:val="00F8237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82377"/>
    <w:rPr>
      <w:sz w:val="20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locked/>
    <w:rsid w:val="00F8237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82377"/>
    <w:rPr>
      <w:sz w:val="20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locked/>
    <w:rsid w:val="00F82377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82377"/>
    <w:rPr>
      <w:sz w:val="20"/>
    </w:rPr>
  </w:style>
  <w:style w:type="character" w:styleId="Hipervnculovisitado">
    <w:name w:val="FollowedHyperlink"/>
    <w:basedOn w:val="Fuentedeprrafopredeter"/>
    <w:uiPriority w:val="99"/>
    <w:semiHidden/>
    <w:unhideWhenUsed/>
    <w:locked/>
    <w:rsid w:val="00080FD3"/>
    <w:rPr>
      <w:color w:val="F937FE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locked/>
    <w:rsid w:val="00B5784D"/>
    <w:pPr>
      <w:spacing w:before="160" w:after="120" w:line="240" w:lineRule="auto"/>
      <w:contextualSpacing/>
      <w:jc w:val="center"/>
    </w:pPr>
    <w:rPr>
      <w:rFonts w:asciiTheme="majorHAnsi" w:eastAsiaTheme="majorEastAsia" w:hAnsiTheme="majorHAnsi" w:cstheme="majorBidi"/>
      <w:caps/>
      <w:spacing w:val="-10"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784D"/>
    <w:rPr>
      <w:rFonts w:asciiTheme="majorHAnsi" w:eastAsiaTheme="majorEastAsia" w:hAnsiTheme="majorHAnsi" w:cstheme="majorBidi"/>
      <w:caps/>
      <w:spacing w:val="-10"/>
      <w:kern w:val="28"/>
      <w:sz w:val="24"/>
      <w:szCs w:val="56"/>
    </w:rPr>
  </w:style>
  <w:style w:type="paragraph" w:styleId="Textonotapie">
    <w:name w:val="footnote text"/>
    <w:basedOn w:val="Normal"/>
    <w:link w:val="TextonotapieCar"/>
    <w:uiPriority w:val="99"/>
    <w:semiHidden/>
    <w:unhideWhenUsed/>
    <w:locked/>
    <w:rsid w:val="00F73A10"/>
    <w:pPr>
      <w:spacing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73A1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locked/>
    <w:rsid w:val="00F73A10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locked/>
    <w:rsid w:val="00787BF6"/>
    <w:rPr>
      <w:color w:val="808080"/>
    </w:rPr>
  </w:style>
  <w:style w:type="character" w:customStyle="1" w:styleId="Nmerofactura">
    <w:name w:val="Número factura"/>
    <w:basedOn w:val="Fuentedeprrafopredeter"/>
    <w:uiPriority w:val="1"/>
    <w:qFormat/>
    <w:locked/>
    <w:rsid w:val="00B5784D"/>
    <w:rPr>
      <w:rFonts w:ascii="Montserrat Medium" w:hAnsi="Montserrat Medium"/>
      <w:sz w:val="24"/>
    </w:rPr>
  </w:style>
  <w:style w:type="character" w:customStyle="1" w:styleId="Textocuerpo">
    <w:name w:val="Texto cuerpo"/>
    <w:basedOn w:val="Fuentedeprrafopredeter"/>
    <w:uiPriority w:val="1"/>
    <w:qFormat/>
    <w:locked/>
    <w:rsid w:val="00B5784D"/>
    <w:rPr>
      <w:rFonts w:asciiTheme="minorHAnsi" w:hAnsiTheme="minorHAnsi"/>
    </w:rPr>
  </w:style>
  <w:style w:type="paragraph" w:styleId="Cita">
    <w:name w:val="Quote"/>
    <w:basedOn w:val="Normal"/>
    <w:next w:val="Normal"/>
    <w:link w:val="CitaCar"/>
    <w:uiPriority w:val="29"/>
    <w:qFormat/>
    <w:locked/>
    <w:rsid w:val="005B3E24"/>
    <w:pPr>
      <w:pBdr>
        <w:top w:val="single" w:sz="4" w:space="6" w:color="808080" w:themeColor="background1" w:themeShade="80"/>
        <w:bottom w:val="single" w:sz="4" w:space="6" w:color="808080" w:themeColor="background1" w:themeShade="80"/>
      </w:pBdr>
      <w:spacing w:after="160"/>
      <w:ind w:left="862" w:right="862"/>
      <w:contextualSpacing/>
      <w:jc w:val="left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E24"/>
    <w:rPr>
      <w:rFonts w:eastAsia="Calibri" w:cs="Times New Roman"/>
      <w:i/>
      <w:iCs/>
      <w:color w:val="404040" w:themeColor="text1" w:themeTint="BF"/>
      <w:sz w:val="21"/>
    </w:rPr>
  </w:style>
  <w:style w:type="character" w:customStyle="1" w:styleId="Negrilla">
    <w:name w:val="Negrilla"/>
    <w:basedOn w:val="Fuentedeprrafopredeter"/>
    <w:uiPriority w:val="1"/>
    <w:qFormat/>
    <w:rsid w:val="003D6508"/>
    <w:rPr>
      <w:rFonts w:asciiTheme="minorHAnsi" w:hAnsiTheme="minorHAnsi"/>
      <w:b/>
    </w:rPr>
  </w:style>
  <w:style w:type="character" w:customStyle="1" w:styleId="NEGRILLAYMAYSCULA">
    <w:name w:val="NEGRILLA Y MAYÚSCULA"/>
    <w:basedOn w:val="Negrilla"/>
    <w:uiPriority w:val="1"/>
    <w:qFormat/>
    <w:rsid w:val="00B5784D"/>
    <w:rPr>
      <w:rFonts w:ascii="Raleway SemiBold" w:hAnsi="Raleway SemiBold"/>
      <w:b/>
      <w:caps/>
      <w:smallCaps w:val="0"/>
    </w:rPr>
  </w:style>
  <w:style w:type="character" w:customStyle="1" w:styleId="MAYUSCULAYNEGRILLA">
    <w:name w:val="MAYUSCULA Y NEGRILLA"/>
    <w:basedOn w:val="NEGRILLAYMAYSCULA"/>
    <w:uiPriority w:val="1"/>
    <w:qFormat/>
    <w:rsid w:val="00B5784D"/>
    <w:rPr>
      <w:rFonts w:asciiTheme="minorHAnsi" w:hAnsiTheme="minorHAnsi"/>
      <w:b/>
      <w:caps/>
      <w:smallCaps w:val="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784D"/>
    <w:rPr>
      <w:rFonts w:ascii="Raleway SemiBold" w:eastAsiaTheme="majorEastAsia" w:hAnsi="Raleway SemiBold" w:cstheme="majorBidi"/>
      <w:sz w:val="20"/>
    </w:rPr>
  </w:style>
  <w:style w:type="character" w:customStyle="1" w:styleId="Mayscula">
    <w:name w:val="Mayúscula"/>
    <w:basedOn w:val="Fuentedeprrafopredeter"/>
    <w:uiPriority w:val="1"/>
    <w:qFormat/>
    <w:rsid w:val="009606A8"/>
    <w:rPr>
      <w:caps/>
      <w:smallCaps w:val="0"/>
    </w:rPr>
  </w:style>
  <w:style w:type="paragraph" w:customStyle="1" w:styleId="PrrafoClausuladoNumerado">
    <w:name w:val="Párrafo Clausulado Numerado"/>
    <w:basedOn w:val="Normal"/>
    <w:qFormat/>
    <w:rsid w:val="006F4182"/>
    <w:pPr>
      <w:numPr>
        <w:numId w:val="30"/>
      </w:numPr>
      <w:spacing w:before="160"/>
    </w:pPr>
    <w:rPr>
      <w:rFonts w:cs="Arial"/>
    </w:rPr>
  </w:style>
  <w:style w:type="paragraph" w:customStyle="1" w:styleId="PargrafoNumerado">
    <w:name w:val="Parágrafo Numerado"/>
    <w:basedOn w:val="Normal"/>
    <w:qFormat/>
    <w:rsid w:val="006F4182"/>
    <w:pPr>
      <w:numPr>
        <w:ilvl w:val="1"/>
        <w:numId w:val="30"/>
      </w:numPr>
    </w:pPr>
    <w:rPr>
      <w:rFonts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locked/>
    <w:rsid w:val="00513A38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3A38"/>
    <w:rPr>
      <w:rFonts w:ascii="Segoe UI" w:eastAsia="Calibr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locked/>
    <w:rsid w:val="0022373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locked/>
    <w:rsid w:val="0022373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23733"/>
    <w:rPr>
      <w:rFonts w:eastAsia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locked/>
    <w:rsid w:val="0022373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23733"/>
    <w:rPr>
      <w:rFonts w:eastAsia="Calibri" w:cs="Times New Roman"/>
      <w:b/>
      <w:bCs/>
      <w:sz w:val="20"/>
      <w:szCs w:val="20"/>
    </w:rPr>
  </w:style>
  <w:style w:type="paragraph" w:customStyle="1" w:styleId="Default">
    <w:name w:val="Default"/>
    <w:rsid w:val="005918E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842D66"/>
    <w:pPr>
      <w:spacing w:after="0" w:line="240" w:lineRule="auto"/>
    </w:pPr>
    <w:rPr>
      <w:rFonts w:eastAsia="Calibri" w:cs="Times New Roman"/>
      <w:sz w:val="21"/>
    </w:rPr>
  </w:style>
  <w:style w:type="character" w:customStyle="1" w:styleId="None">
    <w:name w:val="None"/>
    <w:rsid w:val="00C30850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30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6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danielgp\Trabajo\BREIN\Drive\BREIN\Dise&#241;o%20de%20imagen\Plantillas%20de%20documentos\BREIN%20-%20Dise&#241;o%20de%20pagina%20WOR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02345AF60DCE4552976CED8CAFE8E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079CF-5270-4C61-A2E3-9AF8CBB68823}"/>
      </w:docPartPr>
      <w:docPartBody>
        <w:p w:rsidR="002C7D20" w:rsidRDefault="0074305D" w:rsidP="0074305D">
          <w:pPr>
            <w:pStyle w:val="02345AF60DCE4552976CED8CAFE8E82A"/>
          </w:pPr>
          <w:r w:rsidRPr="0073587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24313764E3A4264B66F2FE18D2D5D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3B9CA-FE3F-474D-9993-F07358457798}"/>
      </w:docPartPr>
      <w:docPartBody>
        <w:p w:rsidR="002C7D20" w:rsidRDefault="0074305D" w:rsidP="0074305D">
          <w:pPr>
            <w:pStyle w:val="724313764E3A4264B66F2FE18D2D5DFE"/>
          </w:pPr>
          <w:r w:rsidRPr="00735871">
            <w:rPr>
              <w:rStyle w:val="Textodelmarcadordeposicin"/>
            </w:rPr>
            <w:t>Elija un elemento.</w:t>
          </w:r>
        </w:p>
      </w:docPartBody>
    </w:docPart>
    <w:docPart>
      <w:docPartPr>
        <w:name w:val="16983A5A127F471E9DCAE7DEC8E5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5B1A3-A844-40AE-96F7-C493A64FC9DD}"/>
      </w:docPartPr>
      <w:docPartBody>
        <w:p w:rsidR="002C7D20" w:rsidRDefault="0074305D" w:rsidP="0074305D">
          <w:pPr>
            <w:pStyle w:val="16983A5A127F471E9DCAE7DEC8E528F2"/>
          </w:pPr>
          <w:r w:rsidRPr="00735871">
            <w:rPr>
              <w:rStyle w:val="Textodelmarcadordeposicin"/>
            </w:rPr>
            <w:t>Elija un elemento.</w:t>
          </w:r>
        </w:p>
      </w:docPartBody>
    </w:docPart>
    <w:docPart>
      <w:docPartPr>
        <w:name w:val="8082548CDB3D4F7F9C6FF62EFE08E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B972F-E93C-4823-AF2E-6B198B34664E}"/>
      </w:docPartPr>
      <w:docPartBody>
        <w:p w:rsidR="002C7D20" w:rsidRDefault="0074305D" w:rsidP="0074305D">
          <w:pPr>
            <w:pStyle w:val="8082548CDB3D4F7F9C6FF62EFE08EFF5"/>
          </w:pPr>
          <w:r w:rsidRPr="0073587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852E8E8ADD2483DB480ACFF28936D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06696-2E09-4EF8-8C80-74A28079550F}"/>
      </w:docPartPr>
      <w:docPartBody>
        <w:p w:rsidR="002C7D20" w:rsidRDefault="0074305D" w:rsidP="0074305D">
          <w:pPr>
            <w:pStyle w:val="E852E8E8ADD2483DB480ACFF28936D52"/>
          </w:pPr>
          <w:r w:rsidRPr="0073587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20CC3EB67F44D8ABAE1AAB680063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5F80B-EEEE-4B5D-8C5B-EB8B787BEBFE}"/>
      </w:docPartPr>
      <w:docPartBody>
        <w:p w:rsidR="00000000" w:rsidRDefault="002C7D20" w:rsidP="002C7D20">
          <w:pPr>
            <w:pStyle w:val="720CC3EB67F44D8ABAE1AAB6800633F3"/>
          </w:pPr>
          <w:r w:rsidRPr="0073587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B51F0DDF5094A1DBAEAED6DF8E03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2E96C-36FA-4799-A9A8-0FA8666AF8A2}"/>
      </w:docPartPr>
      <w:docPartBody>
        <w:p w:rsidR="00000000" w:rsidRDefault="002C7D20" w:rsidP="002C7D20">
          <w:pPr>
            <w:pStyle w:val="AB51F0DDF5094A1DBAEAED6DF8E03E85"/>
          </w:pPr>
          <w:r w:rsidRPr="00735871">
            <w:rPr>
              <w:rStyle w:val="Textodelmarcadordeposicin"/>
            </w:rPr>
            <w:t>Elija un elemento.</w:t>
          </w:r>
        </w:p>
      </w:docPartBody>
    </w:docPart>
    <w:docPart>
      <w:docPartPr>
        <w:name w:val="EA0283B04F164CD1832D46C2D8CA9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E5E8B-E0AB-4814-9114-11CBF44B7AD3}"/>
      </w:docPartPr>
      <w:docPartBody>
        <w:p w:rsidR="00000000" w:rsidRDefault="002C7D20" w:rsidP="002C7D20">
          <w:pPr>
            <w:pStyle w:val="EA0283B04F164CD1832D46C2D8CA9D8E"/>
          </w:pPr>
          <w:r w:rsidRPr="0073587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904EEB443674C5F9F2703473E0C0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D66D7-057D-4C98-B07A-4DC95BFBEEDD}"/>
      </w:docPartPr>
      <w:docPartBody>
        <w:p w:rsidR="00000000" w:rsidRDefault="002C7D20" w:rsidP="002C7D20">
          <w:pPr>
            <w:pStyle w:val="0904EEB443674C5F9F2703473E0C0BE7"/>
          </w:pPr>
          <w:r w:rsidRPr="0073587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02FF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 SemiBold">
    <w:panose1 w:val="00000000000000000000"/>
    <w:charset w:val="00"/>
    <w:family w:val="swiss"/>
    <w:pitch w:val="variable"/>
    <w:sig w:usb0="A00002FF" w:usb1="5000205B" w:usb2="00000000" w:usb3="00000000" w:csb0="00000097" w:csb1="00000000"/>
  </w:font>
  <w:font w:name="Montserrat Medium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E4C"/>
    <w:rsid w:val="000B63AA"/>
    <w:rsid w:val="000D6A12"/>
    <w:rsid w:val="00103C88"/>
    <w:rsid w:val="001B2D7B"/>
    <w:rsid w:val="001E39FF"/>
    <w:rsid w:val="002C7D20"/>
    <w:rsid w:val="00315A54"/>
    <w:rsid w:val="00327D9C"/>
    <w:rsid w:val="00383E4C"/>
    <w:rsid w:val="004600A9"/>
    <w:rsid w:val="0051204A"/>
    <w:rsid w:val="00652E00"/>
    <w:rsid w:val="0074305D"/>
    <w:rsid w:val="009C18E8"/>
    <w:rsid w:val="00B0023E"/>
    <w:rsid w:val="00C82E16"/>
    <w:rsid w:val="00CF4A8D"/>
    <w:rsid w:val="00D205FE"/>
    <w:rsid w:val="00D23EA9"/>
    <w:rsid w:val="00E12904"/>
    <w:rsid w:val="00F1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C7D20"/>
    <w:rPr>
      <w:color w:val="808080"/>
    </w:rPr>
  </w:style>
  <w:style w:type="paragraph" w:customStyle="1" w:styleId="66891C8BB83C4756A2D4BC210D169979">
    <w:name w:val="66891C8BB83C4756A2D4BC210D169979"/>
    <w:rsid w:val="00383E4C"/>
  </w:style>
  <w:style w:type="paragraph" w:customStyle="1" w:styleId="9F04BC68F0D6426E998EA238A819FCE5">
    <w:name w:val="9F04BC68F0D6426E998EA238A819FCE5"/>
    <w:rsid w:val="00383E4C"/>
  </w:style>
  <w:style w:type="paragraph" w:customStyle="1" w:styleId="BD9760581838481AA3AFA4C3C1F7104E">
    <w:name w:val="BD9760581838481AA3AFA4C3C1F7104E"/>
    <w:rsid w:val="00383E4C"/>
  </w:style>
  <w:style w:type="paragraph" w:customStyle="1" w:styleId="34B9AA96474F456880EC2E50B0B0A5EB">
    <w:name w:val="34B9AA96474F456880EC2E50B0B0A5EB"/>
    <w:rsid w:val="00383E4C"/>
  </w:style>
  <w:style w:type="paragraph" w:customStyle="1" w:styleId="353915E12F9E495DBF5DC1A51EAA967A">
    <w:name w:val="353915E12F9E495DBF5DC1A51EAA967A"/>
    <w:rsid w:val="00383E4C"/>
  </w:style>
  <w:style w:type="paragraph" w:customStyle="1" w:styleId="34803E2589CB4AF69807F8783F605307">
    <w:name w:val="34803E2589CB4AF69807F8783F605307"/>
    <w:rsid w:val="00383E4C"/>
  </w:style>
  <w:style w:type="paragraph" w:customStyle="1" w:styleId="51751E9FE2A5445E95161C9A6D062A0A">
    <w:name w:val="51751E9FE2A5445E95161C9A6D062A0A"/>
    <w:rsid w:val="00383E4C"/>
  </w:style>
  <w:style w:type="paragraph" w:customStyle="1" w:styleId="35D65AF0912F4E56857BDFB13E241834">
    <w:name w:val="35D65AF0912F4E56857BDFB13E241834"/>
    <w:rsid w:val="00315A54"/>
  </w:style>
  <w:style w:type="paragraph" w:customStyle="1" w:styleId="3E8D96D8B04C4BFD888DDFA5FD0CDD17">
    <w:name w:val="3E8D96D8B04C4BFD888DDFA5FD0CDD17"/>
    <w:rsid w:val="00315A54"/>
  </w:style>
  <w:style w:type="paragraph" w:customStyle="1" w:styleId="02345AF60DCE4552976CED8CAFE8E82A">
    <w:name w:val="02345AF60DCE4552976CED8CAFE8E82A"/>
    <w:rsid w:val="0074305D"/>
  </w:style>
  <w:style w:type="paragraph" w:customStyle="1" w:styleId="724313764E3A4264B66F2FE18D2D5DFE">
    <w:name w:val="724313764E3A4264B66F2FE18D2D5DFE"/>
    <w:rsid w:val="0074305D"/>
  </w:style>
  <w:style w:type="paragraph" w:customStyle="1" w:styleId="92F7C14FBCFF4210826FB9A04E0A0878">
    <w:name w:val="92F7C14FBCFF4210826FB9A04E0A0878"/>
    <w:rsid w:val="0074305D"/>
  </w:style>
  <w:style w:type="paragraph" w:customStyle="1" w:styleId="8611707BC9124CCFAF30422105D0E2D2">
    <w:name w:val="8611707BC9124CCFAF30422105D0E2D2"/>
    <w:rsid w:val="0074305D"/>
  </w:style>
  <w:style w:type="paragraph" w:customStyle="1" w:styleId="16983A5A127F471E9DCAE7DEC8E528F2">
    <w:name w:val="16983A5A127F471E9DCAE7DEC8E528F2"/>
    <w:rsid w:val="0074305D"/>
  </w:style>
  <w:style w:type="paragraph" w:customStyle="1" w:styleId="8082548CDB3D4F7F9C6FF62EFE08EFF5">
    <w:name w:val="8082548CDB3D4F7F9C6FF62EFE08EFF5"/>
    <w:rsid w:val="0074305D"/>
  </w:style>
  <w:style w:type="paragraph" w:customStyle="1" w:styleId="E852E8E8ADD2483DB480ACFF28936D52">
    <w:name w:val="E852E8E8ADD2483DB480ACFF28936D52"/>
    <w:rsid w:val="0074305D"/>
  </w:style>
  <w:style w:type="paragraph" w:customStyle="1" w:styleId="3E6510BFF8D24A9DBBD509D8A24F4BC1">
    <w:name w:val="3E6510BFF8D24A9DBBD509D8A24F4BC1"/>
    <w:rsid w:val="0074305D"/>
  </w:style>
  <w:style w:type="paragraph" w:customStyle="1" w:styleId="720CC3EB67F44D8ABAE1AAB6800633F3">
    <w:name w:val="720CC3EB67F44D8ABAE1AAB6800633F3"/>
    <w:rsid w:val="002C7D20"/>
  </w:style>
  <w:style w:type="paragraph" w:customStyle="1" w:styleId="AB51F0DDF5094A1DBAEAED6DF8E03E85">
    <w:name w:val="AB51F0DDF5094A1DBAEAED6DF8E03E85"/>
    <w:rsid w:val="002C7D20"/>
  </w:style>
  <w:style w:type="paragraph" w:customStyle="1" w:styleId="EA0283B04F164CD1832D46C2D8CA9D8E">
    <w:name w:val="EA0283B04F164CD1832D46C2D8CA9D8E"/>
    <w:rsid w:val="002C7D20"/>
  </w:style>
  <w:style w:type="paragraph" w:customStyle="1" w:styleId="0904EEB443674C5F9F2703473E0C0BE7">
    <w:name w:val="0904EEB443674C5F9F2703473E0C0BE7"/>
    <w:rsid w:val="002C7D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BREIN">
  <a:themeElements>
    <a:clrScheme name="BREIN">
      <a:dk1>
        <a:srgbClr val="000000"/>
      </a:dk1>
      <a:lt1>
        <a:srgbClr val="FFFFFF"/>
      </a:lt1>
      <a:dk2>
        <a:srgbClr val="343B3F"/>
      </a:dk2>
      <a:lt2>
        <a:srgbClr val="F5F6EA"/>
      </a:lt2>
      <a:accent1>
        <a:srgbClr val="D55F4A"/>
      </a:accent1>
      <a:accent2>
        <a:srgbClr val="ECBE29"/>
      </a:accent2>
      <a:accent3>
        <a:srgbClr val="0D548F"/>
      </a:accent3>
      <a:accent4>
        <a:srgbClr val="5FAD41"/>
      </a:accent4>
      <a:accent5>
        <a:srgbClr val="06D6A0"/>
      </a:accent5>
      <a:accent6>
        <a:srgbClr val="FEE299"/>
      </a:accent6>
      <a:hlink>
        <a:srgbClr val="4D35FB"/>
      </a:hlink>
      <a:folHlink>
        <a:srgbClr val="F937F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2019-10-23T00:00:00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BB8A32E-9FE8-413B-97F1-4A4EE0C1C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BREIN - Diseño de pagina WORD.dotx</Template>
  <TotalTime>2</TotalTime>
  <Pages>1</Pages>
  <Words>277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Demanda Herbert Botero - Autogermana S.A.S</vt:lpstr>
    </vt:vector>
  </TitlesOfParts>
  <Company>Universidad Santiago de Cali</Company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Herbert Botero - Autogermana S.A.S</dc:title>
  <dc:subject/>
  <dc:creator>Daniel Gómez</dc:creator>
  <cp:keywords>Demanda, reparación, derecho del consumidor, derecho a la información</cp:keywords>
  <dc:description/>
  <cp:lastModifiedBy>OSCAR DANIEL GOMEZ PADILLA</cp:lastModifiedBy>
  <cp:revision>2</cp:revision>
  <cp:lastPrinted>2019-10-23T07:27:00Z</cp:lastPrinted>
  <dcterms:created xsi:type="dcterms:W3CDTF">2020-09-16T19:51:00Z</dcterms:created>
  <dcterms:modified xsi:type="dcterms:W3CDTF">2020-09-16T19:51:00Z</dcterms:modified>
</cp:coreProperties>
</file>